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RPr="000F3B68" w14:paraId="1210F88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C1361A1" w14:textId="7F059EEE" w:rsidR="004B7E44" w:rsidRPr="000F3B68" w:rsidRDefault="002C5907" w:rsidP="004B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3B6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A4EB62A" wp14:editId="7821FB4C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1087755</wp:posOffset>
                      </wp:positionV>
                      <wp:extent cx="785611" cy="0"/>
                      <wp:effectExtent l="0" t="38100" r="52705" b="38100"/>
                      <wp:wrapNone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CBFFC0" id="Straight Connector 5" o:spid="_x0000_s1026" alt="text divider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85.65pt" to="62.05pt,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" strokecolor="white [3212]" strokeweight="6pt"/>
                  </w:pict>
                </mc:Fallback>
              </mc:AlternateContent>
            </w:r>
            <w:r w:rsidR="00F958A5" w:rsidRPr="000F3B6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7C7CC9B1" wp14:editId="3A8B351B">
                      <wp:extent cx="5138670" cy="113583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1358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75929E" w14:textId="35A160BD" w:rsidR="002469E2" w:rsidRPr="002C5907" w:rsidRDefault="00B732F8" w:rsidP="00453E8C">
                                  <w:pPr>
                                    <w:pStyle w:val="Ttulo"/>
                                    <w:rPr>
                                      <w:sz w:val="80"/>
                                      <w:szCs w:val="8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sz w:val="80"/>
                                      <w:szCs w:val="80"/>
                                      <w:lang w:val="es-ES"/>
                                    </w:rPr>
                                    <w:t>informe parcial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C7CC9B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" filled="f" stroked="f" strokeweight=".5pt">
                      <v:textbox>
                        <w:txbxContent>
                          <w:p w14:paraId="2E75929E" w14:textId="35A160BD" w:rsidR="002469E2" w:rsidRPr="002C5907" w:rsidRDefault="00B732F8" w:rsidP="00453E8C">
                            <w:pPr>
                              <w:pStyle w:val="Ttulo"/>
                              <w:rPr>
                                <w:sz w:val="80"/>
                                <w:szCs w:val="80"/>
                                <w:lang w:val="es-ES"/>
                              </w:rPr>
                            </w:pPr>
                            <w:r>
                              <w:rPr>
                                <w:sz w:val="80"/>
                                <w:szCs w:val="80"/>
                                <w:lang w:val="es-ES"/>
                              </w:rPr>
                              <w:t>informe parcial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E952C9D" w14:textId="0BC54897" w:rsidR="004B7E44" w:rsidRPr="000F3B68" w:rsidRDefault="002C5907" w:rsidP="004B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3B6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6380D0E" wp14:editId="51607B75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87630</wp:posOffset>
                      </wp:positionV>
                      <wp:extent cx="5138670" cy="746975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964FD7" w14:textId="7206C39D" w:rsidR="002469E2" w:rsidRPr="00F958A5" w:rsidRDefault="00B732F8" w:rsidP="00453E8C">
                                  <w:pPr>
                                    <w:pStyle w:val="Subttul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Reporte TP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380D0E" id="Text Box 3" o:spid="_x0000_s1027" type="#_x0000_t202" style="position:absolute;margin-left:-2.2pt;margin-top:6.9pt;width:404.6pt;height:5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" filled="f" stroked="f" strokeweight=".5pt">
                      <v:textbox>
                        <w:txbxContent>
                          <w:p w14:paraId="14964FD7" w14:textId="7206C39D" w:rsidR="002469E2" w:rsidRPr="00F958A5" w:rsidRDefault="00B732F8" w:rsidP="00453E8C">
                            <w:pPr>
                              <w:pStyle w:val="Subttul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Reporte TP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BDD55AE" w14:textId="12B70838" w:rsidR="004B7E44" w:rsidRPr="000F3B68" w:rsidRDefault="004B7E44" w:rsidP="004B7E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2CDB77" w14:textId="6507B8BB" w:rsidR="00481712" w:rsidRPr="000F3B68" w:rsidRDefault="00B732F8" w:rsidP="004B7E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3B68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880B7FD" wp14:editId="0C2FD8E0">
                      <wp:simplePos x="0" y="0"/>
                      <wp:positionH relativeFrom="column">
                        <wp:posOffset>-180340</wp:posOffset>
                      </wp:positionH>
                      <wp:positionV relativeFrom="paragraph">
                        <wp:posOffset>114300</wp:posOffset>
                      </wp:positionV>
                      <wp:extent cx="5648446" cy="3611880"/>
                      <wp:effectExtent l="0" t="0" r="0" b="762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8446" cy="3611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A4E371" w14:textId="7C406DAD" w:rsidR="002469E2" w:rsidRDefault="002469E2" w:rsidP="004B7E44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Integrantes del equipo </w:t>
                                  </w:r>
                                </w:p>
                                <w:p w14:paraId="14D97130" w14:textId="31A6AF08" w:rsidR="002469E2" w:rsidRDefault="00BF71E8" w:rsidP="004B7E44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Espíritu Cueva, Christian</w:t>
                                  </w: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  <w:t>u201615215</w:t>
                                  </w:r>
                                </w:p>
                                <w:p w14:paraId="59B9E4F1" w14:textId="4B90E4DD" w:rsidR="00B732F8" w:rsidRDefault="00B732F8" w:rsidP="004B7E44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</w:p>
                                <w:p w14:paraId="2A70B0B7" w14:textId="3C16BD2B" w:rsidR="00B732F8" w:rsidRDefault="00B732F8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Profesor</w:t>
                                  </w:r>
                                </w:p>
                                <w:p w14:paraId="4F63FBF4" w14:textId="7CAB6694" w:rsidR="00B732F8" w:rsidRDefault="00B732F8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Canaval </w:t>
                                  </w: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Sanchez</w:t>
                                  </w:r>
                                  <w:proofErr w:type="spellEnd"/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, Luis Martin</w:t>
                                  </w:r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</w:p>
                                <w:p w14:paraId="4DAB9781" w14:textId="568B2FAE" w:rsidR="00B732F8" w:rsidRDefault="00B732F8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Sección  </w:t>
                                  </w:r>
                                </w:p>
                                <w:p w14:paraId="34B1000D" w14:textId="67CD8163" w:rsidR="00B732F8" w:rsidRDefault="00D76806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CC41</w:t>
                                  </w:r>
                                  <w:r w:rsidR="00B732F8"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</w:p>
                                <w:p w14:paraId="42559864" w14:textId="6E57C461" w:rsidR="00B732F8" w:rsidRDefault="00B732F8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Curso</w:t>
                                  </w:r>
                                  <w:r w:rsidR="003369C2"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 Algoritmos y estructura de datos</w:t>
                                  </w:r>
                                </w:p>
                                <w:p w14:paraId="56015064" w14:textId="4FC8654A" w:rsidR="00B732F8" w:rsidRDefault="00D76806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Complejidad </w:t>
                                  </w: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algoritmica</w:t>
                                  </w:r>
                                  <w:proofErr w:type="spellEnd"/>
                                  <w:r w:rsidR="00B732F8"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  <w:r w:rsidR="00B732F8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              </w:t>
                                  </w:r>
                                </w:p>
                                <w:p w14:paraId="5309627A" w14:textId="77777777" w:rsidR="00B732F8" w:rsidRDefault="00B732F8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</w:p>
                                <w:p w14:paraId="10A8E108" w14:textId="0433AE1F" w:rsidR="00B732F8" w:rsidRPr="004C0DC5" w:rsidRDefault="00B732F8" w:rsidP="004B7E44">
                                  <w:pPr>
                                    <w:rPr>
                                      <w:rFonts w:ascii="Zizou Slab" w:hAnsi="Zizou Slab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0B7FD" id="Text Box 7" o:spid="_x0000_s1028" type="#_x0000_t202" style="position:absolute;margin-left:-14.2pt;margin-top:9pt;width:444.75pt;height:28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" filled="f" stroked="f" strokeweight=".5pt">
                      <v:textbox>
                        <w:txbxContent>
                          <w:p w14:paraId="3FA4E371" w14:textId="7C406DAD" w:rsidR="002469E2" w:rsidRDefault="002469E2" w:rsidP="004B7E44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Integrantes del equipo </w:t>
                            </w:r>
                          </w:p>
                          <w:p w14:paraId="14D97130" w14:textId="31A6AF08" w:rsidR="002469E2" w:rsidRDefault="00BF71E8" w:rsidP="004B7E44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Espíritu Cueva, Christian</w:t>
                            </w: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  <w:t>u201615215</w:t>
                            </w:r>
                          </w:p>
                          <w:p w14:paraId="59B9E4F1" w14:textId="4B90E4DD" w:rsidR="00B732F8" w:rsidRDefault="00B732F8" w:rsidP="004B7E44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</w:p>
                          <w:p w14:paraId="2A70B0B7" w14:textId="3C16BD2B" w:rsidR="00B732F8" w:rsidRDefault="00B732F8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Profesor</w:t>
                            </w:r>
                          </w:p>
                          <w:p w14:paraId="4F63FBF4" w14:textId="7CAB6694" w:rsidR="00B732F8" w:rsidRDefault="00B732F8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Canaval </w:t>
                            </w:r>
                            <w:proofErr w:type="spellStart"/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Sanchez</w:t>
                            </w:r>
                            <w:proofErr w:type="spellEnd"/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, Luis Martin</w:t>
                            </w:r>
                            <w:r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</w:p>
                          <w:p w14:paraId="4DAB9781" w14:textId="568B2FAE" w:rsidR="00B732F8" w:rsidRDefault="00B732F8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Sección  </w:t>
                            </w:r>
                          </w:p>
                          <w:p w14:paraId="34B1000D" w14:textId="67CD8163" w:rsidR="00B732F8" w:rsidRDefault="00D76806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CC41</w:t>
                            </w:r>
                            <w:r w:rsidR="00B732F8"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</w:p>
                          <w:p w14:paraId="42559864" w14:textId="6E57C461" w:rsidR="00B732F8" w:rsidRDefault="00B732F8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Curso</w:t>
                            </w:r>
                            <w:r w:rsidR="003369C2">
                              <w:rPr>
                                <w:rFonts w:ascii="Zizou Slab" w:hAnsi="Zizou Slab"/>
                                <w:lang w:val="es-ES"/>
                              </w:rPr>
                              <w:t xml:space="preserve"> Algoritmos y estructura de datos</w:t>
                            </w:r>
                          </w:p>
                          <w:p w14:paraId="56015064" w14:textId="4FC8654A" w:rsidR="00B732F8" w:rsidRDefault="00D76806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Complejidad </w:t>
                            </w:r>
                            <w:proofErr w:type="spellStart"/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algoritmica</w:t>
                            </w:r>
                            <w:proofErr w:type="spellEnd"/>
                            <w:r w:rsidR="00B732F8"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  <w:r w:rsidR="00B732F8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               </w:t>
                            </w:r>
                          </w:p>
                          <w:p w14:paraId="5309627A" w14:textId="77777777" w:rsidR="00B732F8" w:rsidRDefault="00B732F8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</w:p>
                          <w:p w14:paraId="10A8E108" w14:textId="0433AE1F" w:rsidR="00B732F8" w:rsidRPr="004C0DC5" w:rsidRDefault="00B732F8" w:rsidP="004B7E44">
                            <w:pPr>
                              <w:rPr>
                                <w:rFonts w:ascii="Zizou Slab" w:hAnsi="Zizou Slab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4EC233F" w14:textId="0BA8C7DA" w:rsidR="00481712" w:rsidRPr="000F3B68" w:rsidRDefault="00481712" w:rsidP="004B7E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7E44" w:rsidRPr="000F3B68" w14:paraId="087F0B4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1A7E27" w14:textId="5FBBF669" w:rsidR="004B7E44" w:rsidRPr="000F3B68" w:rsidRDefault="004B7E44" w:rsidP="004B7E44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366595E" w14:textId="482B1E40" w:rsidR="004B7E44" w:rsidRPr="000F3B68" w:rsidRDefault="004B7E44" w:rsidP="004B7E44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CE1132B" w14:textId="1B6BD7FB" w:rsidR="004B7E44" w:rsidRPr="000F3B68" w:rsidRDefault="00F958A5" w:rsidP="00F958A5">
      <w:pPr>
        <w:rPr>
          <w:rFonts w:ascii="Times New Roman" w:hAnsi="Times New Roman" w:cs="Times New Roman"/>
          <w:sz w:val="24"/>
          <w:szCs w:val="24"/>
        </w:rPr>
      </w:pPr>
      <w:r w:rsidRPr="000F3B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029E2CF" wp14:editId="06E9F393">
                <wp:extent cx="6609144" cy="113583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144" cy="113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BD656" w14:textId="77777777" w:rsidR="002469E2" w:rsidRPr="00A0085E" w:rsidRDefault="002469E2" w:rsidP="00F958A5">
                            <w:pPr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  <w:t>Universidad Peruana de Ciencias Aplicadas</w:t>
                            </w:r>
                          </w:p>
                          <w:p w14:paraId="7E7A5251" w14:textId="416C5DAD" w:rsidR="002469E2" w:rsidRPr="00A0085E" w:rsidRDefault="002469E2" w:rsidP="00F958A5">
                            <w:pPr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|</w:t>
                            </w:r>
                            <w:r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Ingeniería de Ciencias de la Computación</w:t>
                            </w:r>
                            <w:r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 </w:t>
                            </w:r>
                          </w:p>
                          <w:p w14:paraId="35B4ECA8" w14:textId="77777777" w:rsidR="002469E2" w:rsidRDefault="002469E2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</w:p>
                          <w:p w14:paraId="78E7ACFD" w14:textId="77777777" w:rsidR="002469E2" w:rsidRPr="00F958A5" w:rsidRDefault="002469E2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CC52 | Ingeniería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29E2CF" id="Text Box 4" o:spid="_x0000_s1029" type="#_x0000_t202" style="width:520.4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" filled="f" stroked="f" strokeweight=".5pt">
                <v:textbox>
                  <w:txbxContent>
                    <w:p w14:paraId="1D9BD656" w14:textId="77777777" w:rsidR="002469E2" w:rsidRPr="00A0085E" w:rsidRDefault="002469E2" w:rsidP="00F958A5">
                      <w:pPr>
                        <w:rPr>
                          <w:rFonts w:ascii="Zizou Slab" w:hAnsi="Zizou Slab"/>
                          <w:b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b/>
                          <w:lang w:val="es-ES"/>
                        </w:rPr>
                        <w:t>Universidad Peruana de Ciencias Aplicadas</w:t>
                      </w:r>
                    </w:p>
                    <w:p w14:paraId="7E7A5251" w14:textId="416C5DAD" w:rsidR="002469E2" w:rsidRPr="00A0085E" w:rsidRDefault="002469E2" w:rsidP="00F958A5">
                      <w:pPr>
                        <w:rPr>
                          <w:rFonts w:ascii="Zizou Slab" w:hAnsi="Zizou Slab"/>
                          <w:sz w:val="24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>|</w:t>
                      </w:r>
                      <w:r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</w:t>
                      </w: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>Ingeniería de Ciencias de la Computación</w:t>
                      </w:r>
                      <w:r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 </w:t>
                      </w:r>
                    </w:p>
                    <w:p w14:paraId="35B4ECA8" w14:textId="77777777" w:rsidR="002469E2" w:rsidRDefault="002469E2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</w:p>
                    <w:p w14:paraId="78E7ACFD" w14:textId="77777777" w:rsidR="002469E2" w:rsidRPr="00F958A5" w:rsidRDefault="002469E2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  <w:r>
                        <w:rPr>
                          <w:rFonts w:ascii="Zizou Slab" w:hAnsi="Zizou Slab"/>
                          <w:lang w:val="es-ES"/>
                        </w:rPr>
                        <w:t>CC52 | Ingeniería de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7E44" w:rsidRPr="000F3B6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B91FB3C" wp14:editId="2A603565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96145" w14:textId="24F3632F" w:rsidR="00D42D0F" w:rsidRPr="000F3B68" w:rsidRDefault="004C0DC5" w:rsidP="00B732F8">
      <w:pPr>
        <w:spacing w:after="200"/>
        <w:rPr>
          <w:rFonts w:ascii="Times New Roman" w:hAnsi="Times New Roman" w:cs="Times New Roman"/>
          <w:sz w:val="24"/>
          <w:szCs w:val="24"/>
        </w:rPr>
      </w:pPr>
      <w:r w:rsidRPr="000F3B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DF9D33" wp14:editId="2830D58C">
                <wp:simplePos x="0" y="0"/>
                <wp:positionH relativeFrom="column">
                  <wp:posOffset>4876800</wp:posOffset>
                </wp:positionH>
                <wp:positionV relativeFrom="paragraph">
                  <wp:posOffset>7069455</wp:posOffset>
                </wp:positionV>
                <wp:extent cx="1594485" cy="474562"/>
                <wp:effectExtent l="0" t="0" r="24765" b="209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4745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BB690A" w14:textId="72A744B4" w:rsidR="002469E2" w:rsidRPr="00036318" w:rsidRDefault="002469E2">
                            <w:pPr>
                              <w:rPr>
                                <w:sz w:val="36"/>
                                <w:lang w:val="es-ES"/>
                              </w:rPr>
                            </w:pPr>
                            <w:r w:rsidRPr="00036318">
                              <w:rPr>
                                <w:sz w:val="36"/>
                                <w:lang w:val="es-ES"/>
                              </w:rPr>
                              <w:t>Ciclo 20</w:t>
                            </w:r>
                            <w:r>
                              <w:rPr>
                                <w:sz w:val="36"/>
                                <w:lang w:val="es-ES"/>
                              </w:rPr>
                              <w:t>20</w:t>
                            </w:r>
                            <w:r w:rsidRPr="00036318">
                              <w:rPr>
                                <w:sz w:val="36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sz w:val="36"/>
                                <w:lang w:val="es-ES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F9D33" id="Text Box 17" o:spid="_x0000_s1030" type="#_x0000_t202" style="position:absolute;margin-left:384pt;margin-top:556.65pt;width:125.55pt;height:37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" filled="f" strokeweight=".5pt">
                <v:textbox>
                  <w:txbxContent>
                    <w:p w14:paraId="55BB690A" w14:textId="72A744B4" w:rsidR="002469E2" w:rsidRPr="00036318" w:rsidRDefault="002469E2">
                      <w:pPr>
                        <w:rPr>
                          <w:sz w:val="36"/>
                          <w:lang w:val="es-ES"/>
                        </w:rPr>
                      </w:pPr>
                      <w:r w:rsidRPr="00036318">
                        <w:rPr>
                          <w:sz w:val="36"/>
                          <w:lang w:val="es-ES"/>
                        </w:rPr>
                        <w:t>Ciclo 20</w:t>
                      </w:r>
                      <w:r>
                        <w:rPr>
                          <w:sz w:val="36"/>
                          <w:lang w:val="es-ES"/>
                        </w:rPr>
                        <w:t>20</w:t>
                      </w:r>
                      <w:r w:rsidRPr="00036318">
                        <w:rPr>
                          <w:sz w:val="36"/>
                          <w:lang w:val="es-ES"/>
                        </w:rPr>
                        <w:t>-</w:t>
                      </w:r>
                      <w:r>
                        <w:rPr>
                          <w:sz w:val="36"/>
                          <w:lang w:val="es-E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Pr="000F3B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D29AC5" wp14:editId="1D07EBD1">
                <wp:simplePos x="0" y="0"/>
                <wp:positionH relativeFrom="column">
                  <wp:posOffset>-731520</wp:posOffset>
                </wp:positionH>
                <wp:positionV relativeFrom="page">
                  <wp:posOffset>2060294</wp:posOffset>
                </wp:positionV>
                <wp:extent cx="6748145" cy="630241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24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DC457" id="Rectangle 2" o:spid="_x0000_s1026" alt="colored rectangle" style="position:absolute;margin-left:-57.6pt;margin-top:162.25pt;width:531.35pt;height:496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" fillcolor="red" stroked="f" strokeweight="2pt">
                <w10:wrap anchory="page"/>
              </v:rect>
            </w:pict>
          </mc:Fallback>
        </mc:AlternateContent>
      </w:r>
      <w:r w:rsidR="006764E8" w:rsidRPr="000F3B68">
        <w:rPr>
          <w:rFonts w:ascii="Times New Roman" w:hAnsi="Times New Roman" w:cs="Times New Roman"/>
          <w:sz w:val="24"/>
          <w:szCs w:val="24"/>
        </w:rPr>
        <w:tab/>
      </w:r>
      <w:r w:rsidR="006764E8" w:rsidRPr="000F3B68">
        <w:rPr>
          <w:rFonts w:ascii="Times New Roman" w:hAnsi="Times New Roman" w:cs="Times New Roman"/>
          <w:sz w:val="24"/>
          <w:szCs w:val="24"/>
        </w:rPr>
        <w:tab/>
      </w:r>
    </w:p>
    <w:p w14:paraId="27555E06" w14:textId="14F9FA74" w:rsidR="006C56FB" w:rsidRPr="000F3B68" w:rsidRDefault="006D4CF7">
      <w:pPr>
        <w:pStyle w:val="TDC2"/>
        <w:tabs>
          <w:tab w:val="right" w:leader="dot" w:pos="9926"/>
        </w:tabs>
        <w:rPr>
          <w:rFonts w:ascii="Times New Roman" w:hAnsi="Times New Roman" w:cs="Times New Roman"/>
          <w:noProof/>
          <w:sz w:val="24"/>
          <w:szCs w:val="24"/>
        </w:rPr>
      </w:pPr>
      <w:r w:rsidRPr="000F3B68">
        <w:rPr>
          <w:rFonts w:ascii="Times New Roman" w:hAnsi="Times New Roman" w:cs="Times New Roman"/>
          <w:b/>
          <w:i/>
          <w:iCs/>
          <w:sz w:val="24"/>
          <w:szCs w:val="24"/>
        </w:rPr>
        <w:fldChar w:fldCharType="begin"/>
      </w:r>
      <w:r w:rsidRPr="000F3B68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0F3B68">
        <w:rPr>
          <w:rFonts w:ascii="Times New Roman" w:hAnsi="Times New Roman" w:cs="Times New Roman"/>
          <w:b/>
          <w:i/>
          <w:iCs/>
          <w:sz w:val="24"/>
          <w:szCs w:val="24"/>
        </w:rPr>
        <w:fldChar w:fldCharType="separate"/>
      </w:r>
    </w:p>
    <w:p w14:paraId="58B06C83" w14:textId="68DFC97D" w:rsidR="006764E8" w:rsidRPr="000F3B68" w:rsidRDefault="006764E8" w:rsidP="00B732F8">
      <w:pPr>
        <w:pStyle w:val="TDC3"/>
        <w:tabs>
          <w:tab w:val="right" w:leader="dot" w:pos="9926"/>
        </w:tabs>
        <w:ind w:left="0"/>
        <w:rPr>
          <w:rFonts w:ascii="Times New Roman" w:hAnsi="Times New Roman" w:cs="Times New Roman"/>
          <w:sz w:val="24"/>
          <w:szCs w:val="24"/>
        </w:rPr>
      </w:pPr>
    </w:p>
    <w:p w14:paraId="13BB3626" w14:textId="2E6FDE19" w:rsidR="004B7E44" w:rsidRPr="000F3B68" w:rsidRDefault="006D4CF7" w:rsidP="000F3B68">
      <w:pPr>
        <w:tabs>
          <w:tab w:val="right" w:pos="9936"/>
        </w:tabs>
        <w:rPr>
          <w:rFonts w:ascii="Times New Roman" w:hAnsi="Times New Roman" w:cs="Times New Roman"/>
          <w:sz w:val="24"/>
          <w:szCs w:val="24"/>
        </w:rPr>
      </w:pPr>
      <w:r w:rsidRPr="000F3B68">
        <w:rPr>
          <w:rFonts w:ascii="Times New Roman" w:hAnsi="Times New Roman" w:cs="Times New Roman"/>
          <w:sz w:val="24"/>
          <w:szCs w:val="24"/>
        </w:rPr>
        <w:fldChar w:fldCharType="end"/>
      </w:r>
      <w:r w:rsidR="00D42D0F" w:rsidRPr="000F3B68">
        <w:rPr>
          <w:rFonts w:ascii="Times New Roman" w:hAnsi="Times New Roman" w:cs="Times New Roman"/>
          <w:sz w:val="24"/>
          <w:szCs w:val="24"/>
        </w:rPr>
        <w:br w:type="page"/>
      </w:r>
      <w:r w:rsidR="006764E8" w:rsidRPr="000F3B68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5A5514DC" w14:textId="27423D45" w:rsidR="00F963FC" w:rsidRPr="000F3B68" w:rsidRDefault="00F963FC" w:rsidP="0003583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Introducción</w:t>
      </w:r>
    </w:p>
    <w:p w14:paraId="72431244" w14:textId="5DB74168" w:rsidR="00124386" w:rsidRPr="000F3B68" w:rsidRDefault="001C77FD" w:rsidP="0003583A">
      <w:pPr>
        <w:tabs>
          <w:tab w:val="left" w:pos="1056"/>
        </w:tabs>
        <w:jc w:val="both"/>
        <w:rPr>
          <w:rFonts w:ascii="Times New Roman" w:hAnsi="Times New Roman" w:cs="Times New Roman"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El problema del vendedor viajero (TSP)</w:t>
      </w:r>
      <w:r w:rsidR="00A74AE9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consiste en encontrar la distancia más corta entre ciudades donde solo se pueden visitar una vez y al finalizar llegar al punto de origen del viaje. </w:t>
      </w:r>
      <w:r w:rsidR="006674AF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E</w:t>
      </w:r>
      <w:r w:rsidR="00A74AE9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ste problema es </w:t>
      </w:r>
      <w:r w:rsidR="006674AF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resuelto</w:t>
      </w:r>
      <w:r w:rsidR="00A74AE9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considerando e</w:t>
      </w:r>
      <w:r w:rsidR="00A74AE9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l camino más corto de un ciclo Hamiltoniano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, es cual determina un ciclo que pasa solo una vez por todos los nodos de un grafo, teniendo en cuenta que el primer y el ultimo nodo visitado coincidan.</w:t>
      </w:r>
    </w:p>
    <w:p w14:paraId="7A892A02" w14:textId="73B27CF5" w:rsidR="006674AF" w:rsidRPr="000F3B68" w:rsidRDefault="006674AF" w:rsidP="0003583A">
      <w:pPr>
        <w:tabs>
          <w:tab w:val="left" w:pos="1056"/>
        </w:tabs>
        <w:jc w:val="both"/>
        <w:rPr>
          <w:rFonts w:ascii="Times New Roman" w:hAnsi="Times New Roman" w:cs="Times New Roman"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El problema del viajero fue estudiado por matemáticos por primera vez en los años 1830 y en 1930 fue formulado por primera vez. </w:t>
      </w:r>
      <w:r w:rsidR="0016078D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A lo largo de los años el problema ha tenido uso diferentes ámbitos profesionales</w:t>
      </w:r>
      <w:r w:rsidR="0016078D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como la electrónica, la medicina, la computación, etc.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TSP </w:t>
      </w:r>
      <w:r w:rsidR="0016078D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es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de mucha ayuda para </w:t>
      </w:r>
      <w:r w:rsidR="0016078D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métodos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de </w:t>
      </w:r>
      <w:r w:rsidR="0016078D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optimización y muy importante en ciencias de la computación.</w:t>
      </w:r>
    </w:p>
    <w:p w14:paraId="2170BEF0" w14:textId="1E721875" w:rsidR="00E74CA4" w:rsidRPr="000F3B68" w:rsidRDefault="00E74CA4" w:rsidP="0003583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  <w:u w:val="single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Marco Teórico</w:t>
      </w:r>
    </w:p>
    <w:p w14:paraId="22263CCF" w14:textId="4921D483" w:rsidR="00E74CA4" w:rsidRPr="000F3B68" w:rsidRDefault="00E74CA4" w:rsidP="0003583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Antecedentes:</w:t>
      </w:r>
    </w:p>
    <w:p w14:paraId="4E5BD3C0" w14:textId="7DA325B7" w:rsidR="00D31BBA" w:rsidRPr="000F3B68" w:rsidRDefault="001D6EFB" w:rsidP="001D6EFB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 xml:space="preserve">1. </w:t>
      </w:r>
      <w:r w:rsidR="00D31BBA"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Nacional:</w:t>
      </w: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 xml:space="preserve"> 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Universidad Nacional Mayor de San Marcos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- 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Solución del problema del agente viajero asimétrico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bajo el enfoque del problema de asignación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(TESIS)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.</w:t>
      </w:r>
    </w:p>
    <w:p w14:paraId="4B4B174F" w14:textId="150DC117" w:rsidR="00D31BBA" w:rsidRPr="000F3B68" w:rsidRDefault="001D6EFB" w:rsidP="007001C5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 xml:space="preserve">2. </w:t>
      </w:r>
      <w:r w:rsidR="00D31BBA"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Internacional:</w:t>
      </w: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 xml:space="preserve"> 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Pontificia Universidad Católica de Valparaíso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- Resolución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del problema del vendedor viajero utilizando 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programación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con restricciones</w:t>
      </w:r>
      <w:r w:rsidR="00D31BBA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.</w:t>
      </w:r>
    </w:p>
    <w:p w14:paraId="046AC0BE" w14:textId="16BC13F8" w:rsidR="00D31BBA" w:rsidRPr="000F3B68" w:rsidRDefault="00D31BBA" w:rsidP="00D31BB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Bases teóricas:</w:t>
      </w:r>
    </w:p>
    <w:p w14:paraId="3907631D" w14:textId="2D254BAB" w:rsidR="00D31BBA" w:rsidRPr="000F3B68" w:rsidRDefault="00D31BBA" w:rsidP="00D31BB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 xml:space="preserve">1. Algoritmo de Dijkstra: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Determina el camino más corto que existe entre el nodo origen hacia los demás nodos de un grafo, los cuales cada una de sus aristas tiene un peso determinado. </w:t>
      </w:r>
    </w:p>
    <w:p w14:paraId="0BF9E18D" w14:textId="49B21280" w:rsidR="003B5B1C" w:rsidRPr="000F3B68" w:rsidRDefault="003B5B1C" w:rsidP="00D31BB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 xml:space="preserve">2. Búsqueda en profundidad DFS: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Es un algoritmo que recorre todos los nodos de un grafo de forma recurrente. Cuando en la búsqueda no quedan más nodos que visitar en el camino escogido, regresa al nodo anterior y busca si este tiene algún nodo que visitar, y así sucesivamente hace recorrer todos los nodos.</w:t>
      </w:r>
    </w:p>
    <w:p w14:paraId="04573D94" w14:textId="03098769" w:rsidR="00D31BBA" w:rsidRPr="000F3B68" w:rsidRDefault="003B5B1C" w:rsidP="003B5B1C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Marco conceptual:</w:t>
      </w:r>
    </w:p>
    <w:p w14:paraId="1F9C6664" w14:textId="06CA4C16" w:rsidR="003B5B1C" w:rsidRPr="000F3B68" w:rsidRDefault="003B5B1C" w:rsidP="003B5B1C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1.</w:t>
      </w:r>
      <w:r w:rsidR="007A67CF"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 xml:space="preserve"> </w:t>
      </w: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 xml:space="preserve">Teoría de grafos: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Rama de las matemáticas y computación que estudia las propiedades de un grafo, el cual </w:t>
      </w:r>
      <w:proofErr w:type="spellStart"/>
      <w:proofErr w:type="gramStart"/>
      <w:r w:rsidR="00043B50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esta</w:t>
      </w:r>
      <w:proofErr w:type="spellEnd"/>
      <w:r w:rsidR="00043B50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compuesto</w:t>
      </w:r>
      <w:proofErr w:type="gramEnd"/>
      <w:r w:rsidR="001D6EFB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por un conjunto determinado de nodos y de aristas.</w:t>
      </w:r>
    </w:p>
    <w:p w14:paraId="2F42A823" w14:textId="3ABBAB26" w:rsidR="00113A01" w:rsidRPr="000F3B68" w:rsidRDefault="00043B50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Objetivos</w:t>
      </w:r>
    </w:p>
    <w:p w14:paraId="59C88366" w14:textId="40DA580A" w:rsidR="00043B50" w:rsidRPr="000F3B68" w:rsidRDefault="007A67CF" w:rsidP="0029160C">
      <w:pPr>
        <w:tabs>
          <w:tab w:val="left" w:pos="1056"/>
        </w:tabs>
        <w:rPr>
          <w:rFonts w:ascii="Times New Roman" w:hAnsi="Times New Roman" w:cs="Times New Roman"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1</w:t>
      </w: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.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Encontrar la ruta más corta en un determinado conjunto de </w:t>
      </w:r>
      <w:r w:rsidR="00014E71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localizaciones en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el Perú</w:t>
      </w:r>
      <w:r w:rsidR="00014E71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.</w:t>
      </w:r>
    </w:p>
    <w:p w14:paraId="03740EB5" w14:textId="28FD83B9" w:rsidR="007A67CF" w:rsidRDefault="007A67CF" w:rsidP="0029160C">
      <w:pPr>
        <w:tabs>
          <w:tab w:val="left" w:pos="1056"/>
        </w:tabs>
        <w:rPr>
          <w:rFonts w:ascii="Times New Roman" w:hAnsi="Times New Roman" w:cs="Times New Roman"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 xml:space="preserve">2.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Encontrar tod</w:t>
      </w:r>
      <w:r w:rsidR="00F963FC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a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s </w:t>
      </w:r>
      <w:bookmarkStart w:id="0" w:name="_Hlk71364579"/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l</w:t>
      </w:r>
      <w:r w:rsidR="00F963FC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a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s </w:t>
      </w:r>
      <w:r w:rsidR="00F963FC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rutas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posibles en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un determinado conjunto </w:t>
      </w:r>
      <w:r w:rsidR="00014E71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de </w:t>
      </w:r>
      <w:r w:rsidR="00014E71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localizaciones</w:t>
      </w:r>
      <w:r w:rsidR="00014E71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en el Perú</w:t>
      </w:r>
      <w:bookmarkEnd w:id="0"/>
      <w:r w:rsidR="00014E71"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.</w:t>
      </w:r>
    </w:p>
    <w:p w14:paraId="20B3064F" w14:textId="77777777" w:rsidR="000F3B68" w:rsidRPr="000F3B68" w:rsidRDefault="000F3B68" w:rsidP="0029160C">
      <w:pPr>
        <w:tabs>
          <w:tab w:val="left" w:pos="1056"/>
        </w:tabs>
        <w:rPr>
          <w:rFonts w:ascii="Times New Roman" w:hAnsi="Times New Roman" w:cs="Times New Roman"/>
          <w:color w:val="605DBF" w:themeColor="text2" w:themeTint="99"/>
          <w:sz w:val="24"/>
          <w:szCs w:val="24"/>
        </w:rPr>
      </w:pPr>
    </w:p>
    <w:p w14:paraId="29AC1DF7" w14:textId="2C8B3700" w:rsidR="00024E0C" w:rsidRPr="000F3B68" w:rsidRDefault="009D5505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lastRenderedPageBreak/>
        <w:t>S</w:t>
      </w:r>
      <w:r w:rsidR="00024E0C"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olución:</w:t>
      </w:r>
    </w:p>
    <w:p w14:paraId="70844CD9" w14:textId="6DF52A9C" w:rsidR="00024E0C" w:rsidRDefault="009D5505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9D5505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https://colab.research.google.com/drive/1dsjxj7PH1Za_TFZXke0vcfO00LtMTGbY?usp=sharing</w:t>
      </w:r>
    </w:p>
    <w:p w14:paraId="139CB1BE" w14:textId="69958AA5" w:rsidR="009D5505" w:rsidRDefault="009D5505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Consideración:</w:t>
      </w:r>
    </w:p>
    <w:p w14:paraId="28F4D3D4" w14:textId="2D4340B9" w:rsidR="009D5505" w:rsidRPr="009D5505" w:rsidRDefault="009D5505" w:rsidP="0029160C">
      <w:pPr>
        <w:tabs>
          <w:tab w:val="left" w:pos="1056"/>
        </w:tabs>
        <w:rPr>
          <w:rFonts w:ascii="Times New Roman" w:hAnsi="Times New Roman" w:cs="Times New Roman"/>
          <w:color w:val="605DBF" w:themeColor="text2" w:themeTint="99"/>
          <w:sz w:val="24"/>
          <w:szCs w:val="24"/>
        </w:rPr>
      </w:pPr>
      <w:r w:rsidRPr="009D5505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En caso</w:t>
      </w:r>
      <w:r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se halla trabajado con una cantidad de lugares por recorrer mayor a 7, el programa se demorará demasiado en dar una solución, debido a que esta cantidad sobrepasaría los </w:t>
      </w:r>
      <w:r w:rsidRPr="009D5505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5040</w:t>
      </w:r>
      <w:r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caminos posibles por recorrer para devolver una solución posible.</w:t>
      </w:r>
    </w:p>
    <w:p w14:paraId="77F84024" w14:textId="0FE8B478" w:rsidR="009D5505" w:rsidRPr="000F3B68" w:rsidRDefault="009D5505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>
        <w:rPr>
          <w:noProof/>
        </w:rPr>
        <w:drawing>
          <wp:inline distT="0" distB="0" distL="0" distR="0" wp14:anchorId="6D6023B3" wp14:editId="660F073D">
            <wp:extent cx="6309360" cy="29394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AB5E" w14:textId="0DED4D8E" w:rsidR="00024E0C" w:rsidRPr="000F3B68" w:rsidRDefault="00024E0C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Análisis de complejidad:</w:t>
      </w:r>
    </w:p>
    <w:p w14:paraId="5C06AB54" w14:textId="79E4B7DB" w:rsidR="00024E0C" w:rsidRPr="000F3B68" w:rsidRDefault="00D556DA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E3F46" wp14:editId="3E151E65">
            <wp:extent cx="6309360" cy="24396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4500" w14:textId="6466A6C7" w:rsidR="00113A01" w:rsidRPr="000F3B68" w:rsidRDefault="00F963FC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b/>
          <w:bCs/>
          <w:color w:val="605DBF" w:themeColor="text2" w:themeTint="99"/>
          <w:sz w:val="24"/>
          <w:szCs w:val="24"/>
        </w:rPr>
        <w:t>Conclusión</w:t>
      </w:r>
    </w:p>
    <w:p w14:paraId="578C3314" w14:textId="625D8FF5" w:rsidR="00CB6573" w:rsidRPr="000F3B68" w:rsidRDefault="00F963FC" w:rsidP="0029160C">
      <w:pPr>
        <w:tabs>
          <w:tab w:val="left" w:pos="1056"/>
        </w:tabs>
        <w:rPr>
          <w:rFonts w:ascii="Times New Roman" w:hAnsi="Times New Roman" w:cs="Times New Roman"/>
          <w:color w:val="605DBF" w:themeColor="text2" w:themeTint="99"/>
          <w:sz w:val="24"/>
          <w:szCs w:val="24"/>
        </w:rPr>
      </w:pP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lastRenderedPageBreak/>
        <w:t xml:space="preserve">En síntesis, se logró cubrir todos los objetivos del trabajo parcial. Modificando el algoritmo de Dijkstra se obtuvieron todas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las rutas posibles 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y la ruta más corta de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 xml:space="preserve"> un determinado conjunto de localizaciones en el Perú</w:t>
      </w:r>
      <w:r w:rsidRPr="000F3B68">
        <w:rPr>
          <w:rFonts w:ascii="Times New Roman" w:hAnsi="Times New Roman" w:cs="Times New Roman"/>
          <w:color w:val="605DBF" w:themeColor="text2" w:themeTint="99"/>
          <w:sz w:val="24"/>
          <w:szCs w:val="24"/>
        </w:rPr>
        <w:t>.</w:t>
      </w:r>
    </w:p>
    <w:p w14:paraId="192C76D6" w14:textId="77777777" w:rsidR="00113A01" w:rsidRPr="000F3B68" w:rsidRDefault="00113A01" w:rsidP="00113A01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113A01" w:rsidRPr="000F3B68" w:rsidSect="004B7E44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4FDE9" w14:textId="77777777" w:rsidR="006A0234" w:rsidRDefault="006A0234" w:rsidP="004B7E44">
      <w:r>
        <w:separator/>
      </w:r>
    </w:p>
  </w:endnote>
  <w:endnote w:type="continuationSeparator" w:id="0">
    <w:p w14:paraId="56EECDAF" w14:textId="77777777" w:rsidR="006A0234" w:rsidRDefault="006A023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Zizou Slab Light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Solano Gothic MVB  Light">
    <w:altName w:val="Calibri"/>
    <w:panose1 w:val="00000000000000000000"/>
    <w:charset w:val="4D"/>
    <w:family w:val="auto"/>
    <w:notTrueType/>
    <w:pitch w:val="variable"/>
    <w:sig w:usb0="800000AF" w:usb1="5000205B" w:usb2="00000000" w:usb3="00000000" w:csb0="00000009" w:csb1="00000000"/>
  </w:font>
  <w:font w:name="Zizou Slab Medium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Zizou Slab">
    <w:altName w:val="Calibri"/>
    <w:panose1 w:val="00000000000000000000"/>
    <w:charset w:val="4D"/>
    <w:family w:val="auto"/>
    <w:notTrueType/>
    <w:pitch w:val="variable"/>
    <w:sig w:usb0="00000001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2469E2" w14:paraId="0BE90B73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7C356E3" w14:textId="7FB23423" w:rsidR="002469E2" w:rsidRDefault="002469E2" w:rsidP="004456E7">
          <w:pPr>
            <w:pStyle w:val="Piedepgina"/>
            <w:jc w:val="left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104AB9" w14:textId="77777777" w:rsidR="002469E2" w:rsidRDefault="002469E2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EB075" w14:textId="77777777" w:rsidR="006A0234" w:rsidRDefault="006A0234" w:rsidP="004B7E44">
      <w:r>
        <w:separator/>
      </w:r>
    </w:p>
  </w:footnote>
  <w:footnote w:type="continuationSeparator" w:id="0">
    <w:p w14:paraId="372AB1F6" w14:textId="77777777" w:rsidR="006A0234" w:rsidRDefault="006A023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2469E2" w14:paraId="0A2D9117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835FCBC" w14:textId="77777777" w:rsidR="002469E2" w:rsidRDefault="002469E2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7E17BA44" wp14:editId="6F51C168">
                    <wp:extent cx="1352282" cy="592428"/>
                    <wp:effectExtent l="0" t="0" r="0" b="50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AB58AF" w14:textId="77777777" w:rsidR="002469E2" w:rsidRPr="004B7E44" w:rsidRDefault="002469E2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E17BA44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" fillcolor="red" stroked="f" strokeweight="2pt">
                    <v:textbox>
                      <w:txbxContent>
                        <w:p w14:paraId="7CAB58AF" w14:textId="77777777" w:rsidR="002469E2" w:rsidRPr="004B7E44" w:rsidRDefault="002469E2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3A86"/>
    <w:multiLevelType w:val="hybridMultilevel"/>
    <w:tmpl w:val="D31E9F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B4A"/>
    <w:multiLevelType w:val="multilevel"/>
    <w:tmpl w:val="2D46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820B6"/>
    <w:multiLevelType w:val="hybridMultilevel"/>
    <w:tmpl w:val="20E8D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B4FD4"/>
    <w:multiLevelType w:val="hybridMultilevel"/>
    <w:tmpl w:val="563252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D3C0E"/>
    <w:multiLevelType w:val="hybridMultilevel"/>
    <w:tmpl w:val="3300ED8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86FED"/>
    <w:multiLevelType w:val="multilevel"/>
    <w:tmpl w:val="2D8A5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CB52B5"/>
    <w:multiLevelType w:val="hybridMultilevel"/>
    <w:tmpl w:val="6F686F8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C71F87"/>
    <w:multiLevelType w:val="multilevel"/>
    <w:tmpl w:val="915AA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E2"/>
    <w:rsid w:val="00014E71"/>
    <w:rsid w:val="00024E0C"/>
    <w:rsid w:val="0003583A"/>
    <w:rsid w:val="00036318"/>
    <w:rsid w:val="00043B50"/>
    <w:rsid w:val="0009468A"/>
    <w:rsid w:val="000C5D87"/>
    <w:rsid w:val="000F3B68"/>
    <w:rsid w:val="00103885"/>
    <w:rsid w:val="00113A01"/>
    <w:rsid w:val="00124386"/>
    <w:rsid w:val="00156C1E"/>
    <w:rsid w:val="0016078D"/>
    <w:rsid w:val="001721DB"/>
    <w:rsid w:val="001746E3"/>
    <w:rsid w:val="001C77FD"/>
    <w:rsid w:val="001D6EFB"/>
    <w:rsid w:val="001F3733"/>
    <w:rsid w:val="002469E2"/>
    <w:rsid w:val="00254315"/>
    <w:rsid w:val="0029160C"/>
    <w:rsid w:val="00293B83"/>
    <w:rsid w:val="002A3476"/>
    <w:rsid w:val="002C5907"/>
    <w:rsid w:val="002D3E56"/>
    <w:rsid w:val="0031143D"/>
    <w:rsid w:val="003369C2"/>
    <w:rsid w:val="003B5B1C"/>
    <w:rsid w:val="004456E7"/>
    <w:rsid w:val="00453E8C"/>
    <w:rsid w:val="00481712"/>
    <w:rsid w:val="004B7E44"/>
    <w:rsid w:val="004C0DC5"/>
    <w:rsid w:val="004C62D8"/>
    <w:rsid w:val="004D5252"/>
    <w:rsid w:val="004F1C4A"/>
    <w:rsid w:val="004F2B86"/>
    <w:rsid w:val="0051581B"/>
    <w:rsid w:val="00520755"/>
    <w:rsid w:val="005301D9"/>
    <w:rsid w:val="00540A24"/>
    <w:rsid w:val="005A718F"/>
    <w:rsid w:val="006674AF"/>
    <w:rsid w:val="0067399E"/>
    <w:rsid w:val="006764E8"/>
    <w:rsid w:val="006A0234"/>
    <w:rsid w:val="006A3CE7"/>
    <w:rsid w:val="006B51AF"/>
    <w:rsid w:val="006C56FB"/>
    <w:rsid w:val="006D4CF7"/>
    <w:rsid w:val="007001C5"/>
    <w:rsid w:val="007516CF"/>
    <w:rsid w:val="007642A8"/>
    <w:rsid w:val="00771CC3"/>
    <w:rsid w:val="00791E52"/>
    <w:rsid w:val="007A67CF"/>
    <w:rsid w:val="007D4A03"/>
    <w:rsid w:val="007F75ED"/>
    <w:rsid w:val="0080542E"/>
    <w:rsid w:val="00842EEA"/>
    <w:rsid w:val="008B33BC"/>
    <w:rsid w:val="008C4765"/>
    <w:rsid w:val="009120E9"/>
    <w:rsid w:val="00941449"/>
    <w:rsid w:val="00945900"/>
    <w:rsid w:val="00962943"/>
    <w:rsid w:val="009C396C"/>
    <w:rsid w:val="009D5505"/>
    <w:rsid w:val="009E6160"/>
    <w:rsid w:val="00A0085E"/>
    <w:rsid w:val="00A32B26"/>
    <w:rsid w:val="00A74AE9"/>
    <w:rsid w:val="00A87B5C"/>
    <w:rsid w:val="00AA71E2"/>
    <w:rsid w:val="00AC673D"/>
    <w:rsid w:val="00B572B4"/>
    <w:rsid w:val="00B732F8"/>
    <w:rsid w:val="00B8732C"/>
    <w:rsid w:val="00BA7419"/>
    <w:rsid w:val="00BD6FDE"/>
    <w:rsid w:val="00BF71E8"/>
    <w:rsid w:val="00C82CB9"/>
    <w:rsid w:val="00C84747"/>
    <w:rsid w:val="00CA6D71"/>
    <w:rsid w:val="00CB6573"/>
    <w:rsid w:val="00D03906"/>
    <w:rsid w:val="00D25A3B"/>
    <w:rsid w:val="00D31BBA"/>
    <w:rsid w:val="00D42D0F"/>
    <w:rsid w:val="00D52776"/>
    <w:rsid w:val="00D556DA"/>
    <w:rsid w:val="00D76806"/>
    <w:rsid w:val="00DB26A7"/>
    <w:rsid w:val="00DC7FFB"/>
    <w:rsid w:val="00E21281"/>
    <w:rsid w:val="00E74CA4"/>
    <w:rsid w:val="00E76CAD"/>
    <w:rsid w:val="00E94B5F"/>
    <w:rsid w:val="00EF17C9"/>
    <w:rsid w:val="00F958A5"/>
    <w:rsid w:val="00F963FC"/>
    <w:rsid w:val="00FC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42AE71"/>
  <w15:chartTrackingRefBased/>
  <w15:docId w15:val="{C969E18F-7986-4563-9F4C-6C105857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A01"/>
    <w:pPr>
      <w:spacing w:after="240"/>
    </w:pPr>
    <w:rPr>
      <w:rFonts w:ascii="Zizou Slab Light" w:eastAsiaTheme="minorEastAsia" w:hAnsi="Zizou Slab Light"/>
      <w:color w:val="FFFFFF" w:themeColor="background1"/>
      <w:sz w:val="28"/>
      <w:szCs w:val="22"/>
      <w:lang w:val="es-PE"/>
    </w:rPr>
  </w:style>
  <w:style w:type="paragraph" w:styleId="Ttulo1">
    <w:name w:val="heading 1"/>
    <w:basedOn w:val="Normal"/>
    <w:link w:val="Ttulo1Car"/>
    <w:uiPriority w:val="2"/>
    <w:qFormat/>
    <w:rsid w:val="001F3733"/>
    <w:pPr>
      <w:keepNext/>
      <w:outlineLvl w:val="0"/>
    </w:pPr>
    <w:rPr>
      <w:rFonts w:ascii="Solano Gothic MVB  Light" w:eastAsia="Times New Roman" w:hAnsi="Solano Gothic MVB  Light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103885"/>
    <w:pPr>
      <w:keepNext/>
      <w:spacing w:line="240" w:lineRule="auto"/>
      <w:outlineLvl w:val="1"/>
    </w:pPr>
    <w:rPr>
      <w:rFonts w:ascii="Solano Gothic MVB  Light" w:eastAsia="Times New Roman" w:hAnsi="Solano Gothic MVB  Light" w:cs="Times New Roman"/>
      <w:b/>
      <w:caps/>
      <w:color w:val="FF0000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F1C4A"/>
    <w:pPr>
      <w:spacing w:line="240" w:lineRule="auto"/>
      <w:outlineLvl w:val="2"/>
    </w:pPr>
    <w:rPr>
      <w:rFonts w:ascii="Zizou Slab Medium" w:eastAsia="Times New Roman" w:hAnsi="Zizou Slab Medium" w:cs="Times New Roman"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F1C4A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olor w:val="161718" w:themeColor="text1"/>
      <w:spacing w:val="20"/>
      <w:kern w:val="28"/>
      <w:sz w:val="36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103885"/>
    <w:pPr>
      <w:keepNext/>
      <w:keepLines/>
      <w:spacing w:line="240" w:lineRule="atLeast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1F3733"/>
    <w:rPr>
      <w:rFonts w:ascii="Solano Gothic MVB  Light" w:eastAsia="Times New Roman" w:hAnsi="Solano Gothic MVB  Light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53E8C"/>
    <w:pPr>
      <w:spacing w:line="240" w:lineRule="auto"/>
      <w:contextualSpacing/>
    </w:pPr>
    <w:rPr>
      <w:rFonts w:ascii="Solano Gothic MVB  Light" w:eastAsia="Times New Roman" w:hAnsi="Solano Gothic MVB  Light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53E8C"/>
    <w:rPr>
      <w:rFonts w:ascii="Solano Gothic MVB  Light" w:eastAsia="Times New Roman" w:hAnsi="Solano Gothic MVB  Light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53E8C"/>
    <w:pPr>
      <w:contextualSpacing/>
    </w:pPr>
    <w:rPr>
      <w:rFonts w:ascii="Solano Gothic MVB  Light" w:eastAsia="Times New Roman" w:hAnsi="Solano Gothic MVB  Light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53E8C"/>
    <w:rPr>
      <w:rFonts w:ascii="Solano Gothic MVB  Light" w:eastAsia="Times New Roman" w:hAnsi="Solano Gothic MVB  Light" w:cs="Times New Roman"/>
      <w:b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103885"/>
    <w:rPr>
      <w:rFonts w:ascii="Solano Gothic MVB  Light" w:eastAsia="Times New Roman" w:hAnsi="Solano Gothic MVB  Light" w:cs="Times New Roman"/>
      <w:b/>
      <w:caps/>
      <w:color w:val="FF0000"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F1C4A"/>
    <w:rPr>
      <w:rFonts w:ascii="Zizou Slab Medium" w:eastAsia="Times New Roman" w:hAnsi="Zizou Slab Medium" w:cs="Times New Roman"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F1C4A"/>
    <w:rPr>
      <w:rFonts w:ascii="Zizou Slab Light" w:eastAsia="Times New Roman" w:hAnsi="Zizou Slab Light" w:cs="Times New Roman"/>
      <w:b/>
      <w:color w:val="161718" w:themeColor="text1"/>
      <w:spacing w:val="20"/>
      <w:kern w:val="28"/>
      <w:sz w:val="36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103885"/>
    <w:pPr>
      <w:spacing w:before="20"/>
      <w:jc w:val="center"/>
    </w:pPr>
    <w:rPr>
      <w:rFonts w:ascii="Solano Gothic MVB  Light" w:eastAsia="Times New Roman" w:hAnsi="Solano Gothic MVB  Light" w:cs="Times New Roman"/>
      <w:caps/>
      <w:sz w:val="60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103885"/>
    <w:rPr>
      <w:rFonts w:ascii="Zizou Slab Light" w:eastAsia="Times New Roman" w:hAnsi="Zizou Slab Light" w:cs="Times New Roman"/>
      <w:color w:val="FFFFFF" w:themeColor="background1"/>
      <w:spacing w:val="-4"/>
      <w:kern w:val="28"/>
      <w:sz w:val="28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6C56FB"/>
    <w:pPr>
      <w:keepLines/>
      <w:spacing w:before="480" w:after="0"/>
      <w:outlineLvl w:val="9"/>
    </w:pPr>
    <w:rPr>
      <w:rFonts w:eastAsiaTheme="majorEastAsia" w:cstheme="majorBidi"/>
      <w:bCs/>
      <w:color w:val="FF0000"/>
      <w:sz w:val="56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156C1E"/>
    <w:pPr>
      <w:spacing w:before="120" w:after="0"/>
    </w:pPr>
    <w:rPr>
      <w:rFonts w:cstheme="minorHAnsi"/>
      <w:bCs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56C1E"/>
    <w:pPr>
      <w:spacing w:before="120" w:after="0"/>
      <w:ind w:left="280"/>
    </w:pPr>
    <w:rPr>
      <w:rFonts w:cstheme="minorHAnsi"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156C1E"/>
    <w:pPr>
      <w:spacing w:after="0"/>
      <w:ind w:left="56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D4CF7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D4CF7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D4CF7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D4CF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D4CF7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D4CF7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D4CF7"/>
    <w:rPr>
      <w:color w:val="93C842" w:themeColor="hyperlink"/>
      <w:u w:val="single"/>
    </w:rPr>
  </w:style>
  <w:style w:type="paragraph" w:customStyle="1" w:styleId="CompanyName">
    <w:name w:val="Company Name"/>
    <w:basedOn w:val="Normal"/>
    <w:qFormat/>
    <w:rsid w:val="00156C1E"/>
    <w:pPr>
      <w:framePr w:hSpace="180" w:wrap="around" w:vAnchor="text" w:hAnchor="page" w:x="993" w:y="3207"/>
    </w:pPr>
    <w:rPr>
      <w:noProof/>
      <w:sz w:val="56"/>
    </w:rPr>
  </w:style>
  <w:style w:type="paragraph" w:styleId="NormalWeb">
    <w:name w:val="Normal (Web)"/>
    <w:basedOn w:val="Normal"/>
    <w:uiPriority w:val="99"/>
    <w:semiHidden/>
    <w:unhideWhenUsed/>
    <w:rsid w:val="00FC2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unhideWhenUsed/>
    <w:qFormat/>
    <w:rsid w:val="00291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\Desktop\UPC\2020-01\Analisi%20y%20requerimientos\Trabajo\UPCCapstoneProjectReportTemplate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5ABD4B-A7C2-4CD4-B7B9-55B99CC40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UPCCapstoneProjectReportTemplate</Template>
  <TotalTime>128</TotalTime>
  <Pages>4</Pages>
  <Words>417</Words>
  <Characters>2299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piero palomino calderon</dc:creator>
  <cp:keywords/>
  <dc:description/>
  <cp:lastModifiedBy>Christian Espiritu Cueva</cp:lastModifiedBy>
  <cp:revision>14</cp:revision>
  <dcterms:created xsi:type="dcterms:W3CDTF">2021-05-08T15:01:00Z</dcterms:created>
  <dcterms:modified xsi:type="dcterms:W3CDTF">2021-05-08T16:59:00Z</dcterms:modified>
</cp:coreProperties>
</file>