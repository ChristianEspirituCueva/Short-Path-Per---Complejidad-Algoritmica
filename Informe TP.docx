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B50435" w:rsidRPr="00B50435" w14:paraId="1210F883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C1361A1" w14:textId="7F059EEE" w:rsidR="004B7E44" w:rsidRPr="00B50435" w:rsidRDefault="002C5907" w:rsidP="004B7E44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5043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4EB62A" wp14:editId="7821FB4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1087755</wp:posOffset>
                      </wp:positionV>
                      <wp:extent cx="785611" cy="0"/>
                      <wp:effectExtent l="0" t="38100" r="52705" b="38100"/>
                      <wp:wrapNone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CBFFC0" id="Straight Connector 5" o:spid="_x0000_s1026" alt="text divider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85.65pt" to="62.05pt,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" strokecolor="white [3212]" strokeweight="6pt"/>
                  </w:pict>
                </mc:Fallback>
              </mc:AlternateContent>
            </w:r>
            <w:r w:rsidR="00F958A5" w:rsidRPr="00B5043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C7CC9B1" wp14:editId="3A8B351B">
                      <wp:extent cx="5138670" cy="113583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1358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75929E" w14:textId="35A160BD" w:rsidR="002469E2" w:rsidRPr="002C5907" w:rsidRDefault="00B732F8" w:rsidP="00453E8C">
                                  <w:pPr>
                                    <w:pStyle w:val="Ttulo"/>
                                    <w:rPr>
                                      <w:sz w:val="80"/>
                                      <w:szCs w:val="8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sz w:val="80"/>
                                      <w:szCs w:val="80"/>
                                      <w:lang w:val="es-ES"/>
                                    </w:rPr>
                                    <w:t>informe parcial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7CC9B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" filled="f" stroked="f" strokeweight=".5pt">
                      <v:textbox>
                        <w:txbxContent>
                          <w:p w14:paraId="2E75929E" w14:textId="35A160BD" w:rsidR="002469E2" w:rsidRPr="002C5907" w:rsidRDefault="00B732F8" w:rsidP="00453E8C">
                            <w:pPr>
                              <w:pStyle w:val="Ttulo"/>
                              <w:rPr>
                                <w:sz w:val="80"/>
                                <w:szCs w:val="80"/>
                                <w:lang w:val="es-ES"/>
                              </w:rPr>
                            </w:pPr>
                            <w:r>
                              <w:rPr>
                                <w:sz w:val="80"/>
                                <w:szCs w:val="80"/>
                                <w:lang w:val="es-ES"/>
                              </w:rPr>
                              <w:t>informe parcial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E952C9D" w14:textId="0BC54897" w:rsidR="004B7E44" w:rsidRPr="00B50435" w:rsidRDefault="002C5907" w:rsidP="004B7E44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5043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6380D0E" wp14:editId="51607B75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87630</wp:posOffset>
                      </wp:positionV>
                      <wp:extent cx="5138670" cy="746975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964FD7" w14:textId="7206C39D" w:rsidR="002469E2" w:rsidRPr="00F958A5" w:rsidRDefault="00B732F8" w:rsidP="00453E8C">
                                  <w:pPr>
                                    <w:pStyle w:val="Subttulo"/>
                                    <w:rPr>
                                      <w:lang w:val="es-ES"/>
                                    </w:rPr>
                                  </w:pPr>
                                  <w:r>
                                    <w:rPr>
                                      <w:lang w:val="es-ES"/>
                                    </w:rPr>
                                    <w:t>Reporte TP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380D0E" id="Text Box 3" o:spid="_x0000_s1027" type="#_x0000_t202" style="position:absolute;margin-left:-2.2pt;margin-top:6.9pt;width:404.6pt;height:5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" filled="f" stroked="f" strokeweight=".5pt">
                      <v:textbox>
                        <w:txbxContent>
                          <w:p w14:paraId="14964FD7" w14:textId="7206C39D" w:rsidR="002469E2" w:rsidRPr="00F958A5" w:rsidRDefault="00B732F8" w:rsidP="00453E8C">
                            <w:pPr>
                              <w:pStyle w:val="Subttul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Reporte TP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BDD55AE" w14:textId="12B70838" w:rsidR="004B7E44" w:rsidRPr="00B50435" w:rsidRDefault="004B7E44" w:rsidP="004B7E44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052CDB77" w14:textId="6507B8BB" w:rsidR="00481712" w:rsidRPr="00B50435" w:rsidRDefault="00B732F8" w:rsidP="004B7E44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50435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880B7FD" wp14:editId="0C2FD8E0">
                      <wp:simplePos x="0" y="0"/>
                      <wp:positionH relativeFrom="column">
                        <wp:posOffset>-180340</wp:posOffset>
                      </wp:positionH>
                      <wp:positionV relativeFrom="paragraph">
                        <wp:posOffset>114300</wp:posOffset>
                      </wp:positionV>
                      <wp:extent cx="5648446" cy="3611880"/>
                      <wp:effectExtent l="0" t="0" r="0" b="762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8446" cy="3611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A4E371" w14:textId="7C406DAD" w:rsidR="002469E2" w:rsidRDefault="002469E2" w:rsidP="004B7E44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Integrantes del equipo </w:t>
                                  </w:r>
                                </w:p>
                                <w:p w14:paraId="14D97130" w14:textId="31A6AF08" w:rsidR="002469E2" w:rsidRDefault="00BF71E8" w:rsidP="004B7E44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Espíritu Cueva, Christian</w:t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  <w:t>u201615215</w:t>
                                  </w:r>
                                </w:p>
                                <w:p w14:paraId="59B9E4F1" w14:textId="4B90E4DD" w:rsidR="00B732F8" w:rsidRDefault="00B732F8" w:rsidP="004B7E44">
                                  <w:pP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</w:pPr>
                                </w:p>
                                <w:p w14:paraId="2A70B0B7" w14:textId="3C16BD2B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Profesor</w:t>
                                  </w:r>
                                </w:p>
                                <w:p w14:paraId="4F63FBF4" w14:textId="7CAB6694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Canaval </w:t>
                                  </w:r>
                                  <w:proofErr w:type="spellStart"/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Sanchez</w:t>
                                  </w:r>
                                  <w:proofErr w:type="spellEnd"/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, Luis Martin</w:t>
                                  </w:r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</w:p>
                                <w:p w14:paraId="4DAB9781" w14:textId="568B2FAE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Sección  </w:t>
                                  </w:r>
                                </w:p>
                                <w:p w14:paraId="34B1000D" w14:textId="67CD8163" w:rsidR="00B732F8" w:rsidRDefault="00D76806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>CC41</w:t>
                                  </w:r>
                                  <w:r w:rsidR="00B732F8"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</w:p>
                                <w:p w14:paraId="56015064" w14:textId="544C4C7D" w:rsidR="00B732F8" w:rsidRDefault="00B732F8" w:rsidP="0063163F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Curso</w:t>
                                  </w:r>
                                  <w:r w:rsidR="003369C2"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 </w:t>
                                  </w:r>
                                  <w:r w:rsidR="0063163F"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 xml:space="preserve">Complejidad </w:t>
                                  </w:r>
                                  <w:proofErr w:type="spellStart"/>
                                  <w:r w:rsidR="0063163F">
                                    <w:rPr>
                                      <w:rFonts w:ascii="Zizou Slab" w:hAnsi="Zizou Slab"/>
                                      <w:lang w:val="es-ES"/>
                                    </w:rPr>
                                    <w:t>Algoritmica</w:t>
                                  </w:r>
                                  <w:proofErr w:type="spellEnd"/>
                                  <w:r w:rsidRPr="004C0DC5"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ab/>
                                  </w:r>
                                  <w:r>
                                    <w:rPr>
                                      <w:rFonts w:ascii="Zizou Slab" w:hAnsi="Zizou Slab"/>
                                      <w:sz w:val="21"/>
                                      <w:lang w:val="es-ES"/>
                                    </w:rPr>
                                    <w:t xml:space="preserve">               </w:t>
                                  </w:r>
                                </w:p>
                                <w:p w14:paraId="5309627A" w14:textId="77777777" w:rsidR="00B732F8" w:rsidRDefault="00B732F8" w:rsidP="00B732F8">
                                  <w:pPr>
                                    <w:rPr>
                                      <w:rFonts w:ascii="Zizou Slab" w:hAnsi="Zizou Slab"/>
                                      <w:lang w:val="es-ES"/>
                                    </w:rPr>
                                  </w:pPr>
                                </w:p>
                                <w:p w14:paraId="10A8E108" w14:textId="0433AE1F" w:rsidR="00B732F8" w:rsidRPr="004C0DC5" w:rsidRDefault="00B732F8" w:rsidP="004B7E44">
                                  <w:pPr>
                                    <w:rPr>
                                      <w:rFonts w:ascii="Zizou Slab" w:hAnsi="Zizou Slab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80B7F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8" type="#_x0000_t202" style="position:absolute;margin-left:-14.2pt;margin-top:9pt;width:444.75pt;height:28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" filled="f" stroked="f" strokeweight=".5pt">
                      <v:textbox>
                        <w:txbxContent>
                          <w:p w14:paraId="3FA4E371" w14:textId="7C406DAD" w:rsidR="002469E2" w:rsidRDefault="002469E2" w:rsidP="004B7E44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Integrantes del equipo </w:t>
                            </w:r>
                          </w:p>
                          <w:p w14:paraId="14D97130" w14:textId="31A6AF08" w:rsidR="002469E2" w:rsidRDefault="00BF71E8" w:rsidP="004B7E44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Espíritu Cueva, Christian</w:t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  <w:t>u201615215</w:t>
                            </w:r>
                          </w:p>
                          <w:p w14:paraId="59B9E4F1" w14:textId="4B90E4DD" w:rsidR="00B732F8" w:rsidRDefault="00B732F8" w:rsidP="004B7E44">
                            <w:pP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</w:pPr>
                          </w:p>
                          <w:p w14:paraId="2A70B0B7" w14:textId="3C16BD2B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Profesor</w:t>
                            </w:r>
                          </w:p>
                          <w:p w14:paraId="4F63FBF4" w14:textId="7CAB6694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Canaval </w:t>
                            </w:r>
                            <w:proofErr w:type="spellStart"/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Sanchez</w:t>
                            </w:r>
                            <w:proofErr w:type="spellEnd"/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, Luis Martin</w:t>
                            </w:r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</w:p>
                          <w:p w14:paraId="4DAB9781" w14:textId="568B2FAE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 xml:space="preserve">Sección  </w:t>
                            </w:r>
                          </w:p>
                          <w:p w14:paraId="34B1000D" w14:textId="67CD8163" w:rsidR="00B732F8" w:rsidRDefault="00D76806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>CC41</w:t>
                            </w:r>
                            <w:r w:rsidR="00B732F8"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</w:p>
                          <w:p w14:paraId="56015064" w14:textId="544C4C7D" w:rsidR="00B732F8" w:rsidRDefault="00B732F8" w:rsidP="0063163F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Curso</w:t>
                            </w:r>
                            <w:r w:rsidR="003369C2">
                              <w:rPr>
                                <w:rFonts w:ascii="Zizou Slab" w:hAnsi="Zizou Slab"/>
                                <w:lang w:val="es-ES"/>
                              </w:rPr>
                              <w:t xml:space="preserve"> </w:t>
                            </w:r>
                            <w:r w:rsidR="0063163F">
                              <w:rPr>
                                <w:rFonts w:ascii="Zizou Slab" w:hAnsi="Zizou Slab"/>
                                <w:lang w:val="es-ES"/>
                              </w:rPr>
                              <w:t xml:space="preserve">Complejidad </w:t>
                            </w:r>
                            <w:proofErr w:type="spellStart"/>
                            <w:r w:rsidR="0063163F">
                              <w:rPr>
                                <w:rFonts w:ascii="Zizou Slab" w:hAnsi="Zizou Slab"/>
                                <w:lang w:val="es-ES"/>
                              </w:rPr>
                              <w:t>Algoritmica</w:t>
                            </w:r>
                            <w:proofErr w:type="spellEnd"/>
                            <w:r w:rsidRPr="004C0DC5"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ab/>
                            </w:r>
                            <w:r>
                              <w:rPr>
                                <w:rFonts w:ascii="Zizou Slab" w:hAnsi="Zizou Slab"/>
                                <w:sz w:val="21"/>
                                <w:lang w:val="es-ES"/>
                              </w:rPr>
                              <w:t xml:space="preserve">               </w:t>
                            </w:r>
                          </w:p>
                          <w:p w14:paraId="5309627A" w14:textId="77777777" w:rsidR="00B732F8" w:rsidRDefault="00B732F8" w:rsidP="00B732F8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</w:p>
                          <w:p w14:paraId="10A8E108" w14:textId="0433AE1F" w:rsidR="00B732F8" w:rsidRPr="004C0DC5" w:rsidRDefault="00B732F8" w:rsidP="004B7E44">
                            <w:pPr>
                              <w:rPr>
                                <w:rFonts w:ascii="Zizou Slab" w:hAnsi="Zizou Slab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4EC233F" w14:textId="0BA8C7DA" w:rsidR="00481712" w:rsidRPr="00B50435" w:rsidRDefault="00481712" w:rsidP="004B7E44">
            <w:pPr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B50435" w:rsidRPr="00B50435" w14:paraId="087F0B4C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1A7E27" w14:textId="5FBBF669" w:rsidR="004B7E44" w:rsidRPr="00B50435" w:rsidRDefault="004B7E44" w:rsidP="004B7E44">
            <w:pP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</w:p>
          <w:p w14:paraId="0366595E" w14:textId="482B1E40" w:rsidR="004B7E44" w:rsidRPr="00B50435" w:rsidRDefault="004B7E44" w:rsidP="004B7E44">
            <w:pPr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</w:p>
        </w:tc>
      </w:tr>
    </w:tbl>
    <w:p w14:paraId="0CE1132B" w14:textId="1B6BD7FB" w:rsidR="004B7E44" w:rsidRPr="00B50435" w:rsidRDefault="00F958A5" w:rsidP="00F958A5">
      <w:pPr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noProof/>
          <w:color w:val="auto"/>
          <w:sz w:val="24"/>
          <w:szCs w:val="24"/>
        </w:rPr>
        <mc:AlternateContent>
          <mc:Choice Requires="wps">
            <w:drawing>
              <wp:inline distT="0" distB="0" distL="0" distR="0" wp14:anchorId="5029E2CF" wp14:editId="06E9F393">
                <wp:extent cx="6609144" cy="113583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144" cy="1135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BD656" w14:textId="77777777" w:rsidR="002469E2" w:rsidRPr="00A0085E" w:rsidRDefault="002469E2" w:rsidP="00F958A5">
                            <w:pPr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b/>
                                <w:lang w:val="es-ES"/>
                              </w:rPr>
                              <w:t>Universidad Peruana de Ciencias Aplicadas</w:t>
                            </w:r>
                          </w:p>
                          <w:p w14:paraId="7E7A5251" w14:textId="416C5DAD" w:rsidR="002469E2" w:rsidRPr="00A0085E" w:rsidRDefault="002469E2" w:rsidP="00F958A5">
                            <w:pP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</w:pP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|</w:t>
                            </w:r>
                            <w: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</w:t>
                            </w:r>
                            <w:r w:rsidRPr="00A0085E"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>Ingeniería de Ciencias de la Computación</w:t>
                            </w:r>
                            <w:r>
                              <w:rPr>
                                <w:rFonts w:ascii="Zizou Slab" w:hAnsi="Zizou Slab"/>
                                <w:sz w:val="24"/>
                                <w:lang w:val="es-ES"/>
                              </w:rPr>
                              <w:t xml:space="preserve">  </w:t>
                            </w:r>
                          </w:p>
                          <w:p w14:paraId="35B4ECA8" w14:textId="77777777" w:rsidR="002469E2" w:rsidRDefault="002469E2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</w:p>
                          <w:p w14:paraId="78E7ACFD" w14:textId="77777777" w:rsidR="002469E2" w:rsidRPr="00F958A5" w:rsidRDefault="002469E2" w:rsidP="00F958A5">
                            <w:pPr>
                              <w:rPr>
                                <w:rFonts w:ascii="Zizou Slab" w:hAnsi="Zizou Slab"/>
                                <w:lang w:val="es-ES"/>
                              </w:rPr>
                            </w:pPr>
                            <w:r>
                              <w:rPr>
                                <w:rFonts w:ascii="Zizou Slab" w:hAnsi="Zizou Slab"/>
                                <w:lang w:val="es-ES"/>
                              </w:rPr>
                              <w:t>CC52 | Ingeniería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29E2CF" id="Text Box 4" o:spid="_x0000_s1029" type="#_x0000_t202" style="width:520.4pt;height:8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" filled="f" stroked="f" strokeweight=".5pt">
                <v:textbox>
                  <w:txbxContent>
                    <w:p w14:paraId="1D9BD656" w14:textId="77777777" w:rsidR="002469E2" w:rsidRPr="00A0085E" w:rsidRDefault="002469E2" w:rsidP="00F958A5">
                      <w:pPr>
                        <w:rPr>
                          <w:rFonts w:ascii="Zizou Slab" w:hAnsi="Zizou Slab"/>
                          <w:b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b/>
                          <w:lang w:val="es-ES"/>
                        </w:rPr>
                        <w:t>Universidad Peruana de Ciencias Aplicadas</w:t>
                      </w:r>
                    </w:p>
                    <w:p w14:paraId="7E7A5251" w14:textId="416C5DAD" w:rsidR="002469E2" w:rsidRPr="00A0085E" w:rsidRDefault="002469E2" w:rsidP="00F958A5">
                      <w:pPr>
                        <w:rPr>
                          <w:rFonts w:ascii="Zizou Slab" w:hAnsi="Zizou Slab"/>
                          <w:sz w:val="24"/>
                          <w:lang w:val="es-ES"/>
                        </w:rPr>
                      </w:pP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>|</w:t>
                      </w:r>
                      <w:r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</w:t>
                      </w:r>
                      <w:r w:rsidRPr="00A0085E">
                        <w:rPr>
                          <w:rFonts w:ascii="Zizou Slab" w:hAnsi="Zizou Slab"/>
                          <w:sz w:val="24"/>
                          <w:lang w:val="es-ES"/>
                        </w:rPr>
                        <w:t>Ingeniería de Ciencias de la Computación</w:t>
                      </w:r>
                      <w:r>
                        <w:rPr>
                          <w:rFonts w:ascii="Zizou Slab" w:hAnsi="Zizou Slab"/>
                          <w:sz w:val="24"/>
                          <w:lang w:val="es-ES"/>
                        </w:rPr>
                        <w:t xml:space="preserve">  </w:t>
                      </w:r>
                    </w:p>
                    <w:p w14:paraId="35B4ECA8" w14:textId="77777777" w:rsidR="002469E2" w:rsidRDefault="002469E2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</w:p>
                    <w:p w14:paraId="78E7ACFD" w14:textId="77777777" w:rsidR="002469E2" w:rsidRPr="00F958A5" w:rsidRDefault="002469E2" w:rsidP="00F958A5">
                      <w:pPr>
                        <w:rPr>
                          <w:rFonts w:ascii="Zizou Slab" w:hAnsi="Zizou Slab"/>
                          <w:lang w:val="es-ES"/>
                        </w:rPr>
                      </w:pPr>
                      <w:r>
                        <w:rPr>
                          <w:rFonts w:ascii="Zizou Slab" w:hAnsi="Zizou Slab"/>
                          <w:lang w:val="es-ES"/>
                        </w:rPr>
                        <w:t>CC52 | Ingeniería de Software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7E44" w:rsidRPr="00B50435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B91FB3C" wp14:editId="2A603565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96145" w14:textId="24F3632F" w:rsidR="00D42D0F" w:rsidRPr="00B50435" w:rsidRDefault="004C0DC5" w:rsidP="00B732F8">
      <w:pPr>
        <w:spacing w:after="200"/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DF9D33" wp14:editId="2830D58C">
                <wp:simplePos x="0" y="0"/>
                <wp:positionH relativeFrom="column">
                  <wp:posOffset>4876800</wp:posOffset>
                </wp:positionH>
                <wp:positionV relativeFrom="paragraph">
                  <wp:posOffset>7069455</wp:posOffset>
                </wp:positionV>
                <wp:extent cx="1594485" cy="474562"/>
                <wp:effectExtent l="0" t="0" r="24765" b="209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47456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BB690A" w14:textId="72A744B4" w:rsidR="002469E2" w:rsidRPr="00036318" w:rsidRDefault="002469E2">
                            <w:pPr>
                              <w:rPr>
                                <w:sz w:val="36"/>
                                <w:lang w:val="es-ES"/>
                              </w:rPr>
                            </w:pPr>
                            <w:r w:rsidRPr="00036318">
                              <w:rPr>
                                <w:sz w:val="36"/>
                                <w:lang w:val="es-ES"/>
                              </w:rPr>
                              <w:t>Ciclo 20</w:t>
                            </w:r>
                            <w:r>
                              <w:rPr>
                                <w:sz w:val="36"/>
                                <w:lang w:val="es-ES"/>
                              </w:rPr>
                              <w:t>20</w:t>
                            </w:r>
                            <w:r w:rsidRPr="00036318">
                              <w:rPr>
                                <w:sz w:val="36"/>
                                <w:lang w:val="es-ES"/>
                              </w:rPr>
                              <w:t>-</w:t>
                            </w:r>
                            <w:r>
                              <w:rPr>
                                <w:sz w:val="36"/>
                                <w:lang w:val="es-ES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F9D33" id="Text Box 17" o:spid="_x0000_s1030" type="#_x0000_t202" style="position:absolute;margin-left:384pt;margin-top:556.65pt;width:125.55pt;height:37.3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" filled="f" strokeweight=".5pt">
                <v:textbox>
                  <w:txbxContent>
                    <w:p w14:paraId="55BB690A" w14:textId="72A744B4" w:rsidR="002469E2" w:rsidRPr="00036318" w:rsidRDefault="002469E2">
                      <w:pPr>
                        <w:rPr>
                          <w:sz w:val="36"/>
                          <w:lang w:val="es-ES"/>
                        </w:rPr>
                      </w:pPr>
                      <w:r w:rsidRPr="00036318">
                        <w:rPr>
                          <w:sz w:val="36"/>
                          <w:lang w:val="es-ES"/>
                        </w:rPr>
                        <w:t>Ciclo 20</w:t>
                      </w:r>
                      <w:r>
                        <w:rPr>
                          <w:sz w:val="36"/>
                          <w:lang w:val="es-ES"/>
                        </w:rPr>
                        <w:t>20</w:t>
                      </w:r>
                      <w:r w:rsidRPr="00036318">
                        <w:rPr>
                          <w:sz w:val="36"/>
                          <w:lang w:val="es-ES"/>
                        </w:rPr>
                        <w:t>-</w:t>
                      </w:r>
                      <w:r>
                        <w:rPr>
                          <w:sz w:val="36"/>
                          <w:lang w:val="es-ES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 w:rsidRPr="00B50435">
        <w:rPr>
          <w:rFonts w:ascii="Times New Roman" w:hAnsi="Times New Roman" w:cs="Times New Roman"/>
          <w:noProof/>
          <w:color w:val="auto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D29AC5" wp14:editId="1D07EBD1">
                <wp:simplePos x="0" y="0"/>
                <wp:positionH relativeFrom="column">
                  <wp:posOffset>-731520</wp:posOffset>
                </wp:positionH>
                <wp:positionV relativeFrom="page">
                  <wp:posOffset>2060294</wp:posOffset>
                </wp:positionV>
                <wp:extent cx="6748145" cy="630241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30241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DC457" id="Rectangle 2" o:spid="_x0000_s1026" alt="colored rectangle" style="position:absolute;margin-left:-57.6pt;margin-top:162.25pt;width:531.35pt;height:496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" fillcolor="red" stroked="f" strokeweight="2pt">
                <w10:wrap anchory="page"/>
              </v:rect>
            </w:pict>
          </mc:Fallback>
        </mc:AlternateContent>
      </w:r>
      <w:r w:rsidR="006764E8" w:rsidRPr="00B50435">
        <w:rPr>
          <w:rFonts w:ascii="Times New Roman" w:hAnsi="Times New Roman" w:cs="Times New Roman"/>
          <w:color w:val="auto"/>
          <w:sz w:val="24"/>
          <w:szCs w:val="24"/>
        </w:rPr>
        <w:tab/>
      </w:r>
      <w:r w:rsidR="006764E8" w:rsidRPr="00B50435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27555E06" w14:textId="14F9FA74" w:rsidR="006C56FB" w:rsidRPr="00B50435" w:rsidRDefault="006D4CF7">
      <w:pPr>
        <w:pStyle w:val="TDC2"/>
        <w:tabs>
          <w:tab w:val="right" w:leader="dot" w:pos="9926"/>
        </w:tabs>
        <w:rPr>
          <w:rFonts w:ascii="Times New Roman" w:hAnsi="Times New Roman" w:cs="Times New Roman"/>
          <w:noProof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i/>
          <w:iCs/>
          <w:color w:val="auto"/>
          <w:sz w:val="24"/>
          <w:szCs w:val="24"/>
        </w:rPr>
        <w:fldChar w:fldCharType="begin"/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instrText xml:space="preserve"> TOC \o "1-3" \h \z \u </w:instrText>
      </w:r>
      <w:r w:rsidRPr="00B50435">
        <w:rPr>
          <w:rFonts w:ascii="Times New Roman" w:hAnsi="Times New Roman" w:cs="Times New Roman"/>
          <w:b/>
          <w:i/>
          <w:iCs/>
          <w:color w:val="auto"/>
          <w:sz w:val="24"/>
          <w:szCs w:val="24"/>
        </w:rPr>
        <w:fldChar w:fldCharType="separate"/>
      </w:r>
    </w:p>
    <w:p w14:paraId="58B06C83" w14:textId="68DFC97D" w:rsidR="006764E8" w:rsidRPr="00B50435" w:rsidRDefault="006764E8" w:rsidP="00B732F8">
      <w:pPr>
        <w:pStyle w:val="TDC3"/>
        <w:tabs>
          <w:tab w:val="right" w:leader="dot" w:pos="9926"/>
        </w:tabs>
        <w:ind w:left="0"/>
        <w:rPr>
          <w:rFonts w:ascii="Times New Roman" w:hAnsi="Times New Roman" w:cs="Times New Roman"/>
          <w:color w:val="auto"/>
          <w:sz w:val="24"/>
          <w:szCs w:val="24"/>
        </w:rPr>
      </w:pPr>
    </w:p>
    <w:p w14:paraId="13BB3626" w14:textId="2E6FDE19" w:rsidR="004B7E44" w:rsidRPr="00B50435" w:rsidRDefault="006D4CF7" w:rsidP="000F3B68">
      <w:pPr>
        <w:tabs>
          <w:tab w:val="right" w:pos="9936"/>
        </w:tabs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="00D42D0F" w:rsidRPr="00B50435">
        <w:rPr>
          <w:rFonts w:ascii="Times New Roman" w:hAnsi="Times New Roman" w:cs="Times New Roman"/>
          <w:color w:val="auto"/>
          <w:sz w:val="24"/>
          <w:szCs w:val="24"/>
        </w:rPr>
        <w:br w:type="page"/>
      </w:r>
      <w:r w:rsidR="006764E8" w:rsidRPr="00B50435">
        <w:rPr>
          <w:rFonts w:ascii="Times New Roman" w:hAnsi="Times New Roman" w:cs="Times New Roman"/>
          <w:color w:val="auto"/>
          <w:sz w:val="24"/>
          <w:szCs w:val="24"/>
        </w:rPr>
        <w:lastRenderedPageBreak/>
        <w:tab/>
      </w:r>
    </w:p>
    <w:p w14:paraId="5A5514DC" w14:textId="27423D45" w:rsidR="00F963FC" w:rsidRPr="00B50435" w:rsidRDefault="00F963FC" w:rsidP="0003583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Introducción</w:t>
      </w:r>
    </w:p>
    <w:p w14:paraId="72431244" w14:textId="5DB74168" w:rsidR="00124386" w:rsidRPr="00B50435" w:rsidRDefault="001C77FD" w:rsidP="0003583A">
      <w:pPr>
        <w:tabs>
          <w:tab w:val="left" w:pos="1056"/>
        </w:tabs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color w:val="auto"/>
          <w:sz w:val="24"/>
          <w:szCs w:val="24"/>
        </w:rPr>
        <w:t>El problema del vendedor viajero (TSP)</w:t>
      </w:r>
      <w:r w:rsidR="00A74AE9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 consiste en encontrar la distancia más corta entre ciudades donde solo se pueden visitar una vez y al finalizar llegar al punto de origen del viaje. </w:t>
      </w:r>
      <w:r w:rsidR="006674AF" w:rsidRPr="00B50435">
        <w:rPr>
          <w:rFonts w:ascii="Times New Roman" w:hAnsi="Times New Roman" w:cs="Times New Roman"/>
          <w:color w:val="auto"/>
          <w:sz w:val="24"/>
          <w:szCs w:val="24"/>
        </w:rPr>
        <w:t>E</w:t>
      </w:r>
      <w:r w:rsidR="00A74AE9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ste problema es </w:t>
      </w:r>
      <w:r w:rsidR="006674AF" w:rsidRPr="00B50435">
        <w:rPr>
          <w:rFonts w:ascii="Times New Roman" w:hAnsi="Times New Roman" w:cs="Times New Roman"/>
          <w:color w:val="auto"/>
          <w:sz w:val="24"/>
          <w:szCs w:val="24"/>
        </w:rPr>
        <w:t>resuelto</w:t>
      </w:r>
      <w:r w:rsidR="00A74AE9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 considerando el camino más corto de un ciclo Hamiltoniano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>, es cual determina un ciclo que pasa solo una vez por todos los nodos de un grafo, teniendo en cuenta que el primer y el ultimo nodo visitado coincidan.</w:t>
      </w:r>
    </w:p>
    <w:p w14:paraId="7A892A02" w14:textId="73B27CF5" w:rsidR="006674AF" w:rsidRPr="00B50435" w:rsidRDefault="006674AF" w:rsidP="0003583A">
      <w:pPr>
        <w:tabs>
          <w:tab w:val="left" w:pos="1056"/>
        </w:tabs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El problema del viajero fue estudiado por matemáticos por primera vez en los años 1830 y en 1930 fue formulado por primera vez. </w:t>
      </w:r>
      <w:r w:rsidR="0016078D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A lo largo de los años el problema ha tenido uso diferentes ámbitos profesionales como la electrónica, la medicina, la computación, etc.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TSP </w:t>
      </w:r>
      <w:r w:rsidR="0016078D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es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de mucha ayuda para </w:t>
      </w:r>
      <w:r w:rsidR="0016078D" w:rsidRPr="00B50435">
        <w:rPr>
          <w:rFonts w:ascii="Times New Roman" w:hAnsi="Times New Roman" w:cs="Times New Roman"/>
          <w:color w:val="auto"/>
          <w:sz w:val="24"/>
          <w:szCs w:val="24"/>
        </w:rPr>
        <w:t>métodos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r w:rsidR="0016078D" w:rsidRPr="00B50435">
        <w:rPr>
          <w:rFonts w:ascii="Times New Roman" w:hAnsi="Times New Roman" w:cs="Times New Roman"/>
          <w:color w:val="auto"/>
          <w:sz w:val="24"/>
          <w:szCs w:val="24"/>
        </w:rPr>
        <w:t>optimización y muy importante en ciencias de la computación.</w:t>
      </w:r>
    </w:p>
    <w:p w14:paraId="2170BEF0" w14:textId="1E721875" w:rsidR="00E74CA4" w:rsidRPr="00B50435" w:rsidRDefault="00E74CA4" w:rsidP="0003583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u w:val="single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Marco Teórico</w:t>
      </w:r>
    </w:p>
    <w:p w14:paraId="22263CCF" w14:textId="4921D483" w:rsidR="00E74CA4" w:rsidRPr="00B50435" w:rsidRDefault="00E74CA4" w:rsidP="0003583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Antecedentes:</w:t>
      </w:r>
    </w:p>
    <w:p w14:paraId="4E5BD3C0" w14:textId="7DA325B7" w:rsidR="00D31BBA" w:rsidRPr="00B50435" w:rsidRDefault="001D6EFB" w:rsidP="001D6EFB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 </w:t>
      </w:r>
      <w:r w:rsidR="00D31BBA"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Nacional:</w:t>
      </w: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D31BBA" w:rsidRPr="00B50435">
        <w:rPr>
          <w:rFonts w:ascii="Times New Roman" w:hAnsi="Times New Roman" w:cs="Times New Roman"/>
          <w:color w:val="auto"/>
          <w:sz w:val="24"/>
          <w:szCs w:val="24"/>
        </w:rPr>
        <w:t>Universidad Nacional Mayor de San Marcos - Solución del problema del agente viajero asimétrico bajo el enfoque del problema de asignación (TESIS).</w:t>
      </w:r>
    </w:p>
    <w:p w14:paraId="4B4B174F" w14:textId="150DC117" w:rsidR="00D31BBA" w:rsidRPr="00B50435" w:rsidRDefault="001D6EFB" w:rsidP="007001C5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 </w:t>
      </w:r>
      <w:r w:rsidR="00D31BBA"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Internacional:</w:t>
      </w: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D31BBA" w:rsidRPr="00B50435">
        <w:rPr>
          <w:rFonts w:ascii="Times New Roman" w:hAnsi="Times New Roman" w:cs="Times New Roman"/>
          <w:color w:val="auto"/>
          <w:sz w:val="24"/>
          <w:szCs w:val="24"/>
        </w:rPr>
        <w:t>Pontificia Universidad Católica de Valparaíso - Resolución del problema del vendedor viajero utilizando programación con restricciones.</w:t>
      </w:r>
    </w:p>
    <w:p w14:paraId="046AC0BE" w14:textId="16BC13F8" w:rsidR="00D31BBA" w:rsidRPr="00B50435" w:rsidRDefault="00D31BBA" w:rsidP="00D31BB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Bases teóricas:</w:t>
      </w:r>
    </w:p>
    <w:p w14:paraId="3907631D" w14:textId="2D254BAB" w:rsidR="00D31BBA" w:rsidRPr="00B50435" w:rsidRDefault="00D31BBA" w:rsidP="00D31BB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 Algoritmo de Dijkstra: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Determina el camino más corto que existe entre el nodo origen hacia los demás nodos de un grafo, los cuales cada una de sus aristas tiene un peso determinado. </w:t>
      </w:r>
    </w:p>
    <w:p w14:paraId="0BF9E18D" w14:textId="49B21280" w:rsidR="003B5B1C" w:rsidRPr="00B50435" w:rsidRDefault="003B5B1C" w:rsidP="00D31BBA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 Búsqueda en profundidad DFS: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>Es un algoritmo que recorre todos los nodos de un grafo de forma recurrente. Cuando en la búsqueda no quedan más nodos que visitar en el camino escogido, regresa al nodo anterior y busca si este tiene algún nodo que visitar, y así sucesivamente hace recorrer todos los nodos.</w:t>
      </w:r>
    </w:p>
    <w:p w14:paraId="04573D94" w14:textId="03098769" w:rsidR="00D31BBA" w:rsidRPr="00B50435" w:rsidRDefault="003B5B1C" w:rsidP="003B5B1C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Marco conceptual:</w:t>
      </w:r>
    </w:p>
    <w:p w14:paraId="1F9C6664" w14:textId="06CA4C16" w:rsidR="003B5B1C" w:rsidRPr="00B50435" w:rsidRDefault="003B5B1C" w:rsidP="003B5B1C">
      <w:pPr>
        <w:tabs>
          <w:tab w:val="left" w:pos="1056"/>
        </w:tabs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 w:rsidR="007A67CF"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Teoría de grafos: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Rama de las matemáticas y computación que estudia las propiedades de un grafo, el cual </w:t>
      </w:r>
      <w:proofErr w:type="spellStart"/>
      <w:proofErr w:type="gramStart"/>
      <w:r w:rsidR="00043B50" w:rsidRPr="00B50435">
        <w:rPr>
          <w:rFonts w:ascii="Times New Roman" w:hAnsi="Times New Roman" w:cs="Times New Roman"/>
          <w:color w:val="auto"/>
          <w:sz w:val="24"/>
          <w:szCs w:val="24"/>
        </w:rPr>
        <w:t>esta</w:t>
      </w:r>
      <w:proofErr w:type="spellEnd"/>
      <w:r w:rsidR="00043B50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 compuesto</w:t>
      </w:r>
      <w:proofErr w:type="gramEnd"/>
      <w:r w:rsidR="001D6EFB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 por un conjunto determinado de nodos y de aristas.</w:t>
      </w:r>
    </w:p>
    <w:p w14:paraId="2F42A823" w14:textId="3ABBAB26" w:rsidR="00113A01" w:rsidRPr="00B50435" w:rsidRDefault="00043B50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Objetivos</w:t>
      </w:r>
    </w:p>
    <w:p w14:paraId="59C88366" w14:textId="40DA580A" w:rsidR="00043B50" w:rsidRPr="00B50435" w:rsidRDefault="007A67CF" w:rsidP="0029160C">
      <w:pPr>
        <w:tabs>
          <w:tab w:val="left" w:pos="1056"/>
        </w:tabs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 Encontrar la ruta más corta en un determinado conjunto de </w:t>
      </w:r>
      <w:r w:rsidR="00014E71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localizaciones en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>el Perú</w:t>
      </w:r>
      <w:r w:rsidR="00014E71" w:rsidRPr="00B50435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03740EB5" w14:textId="28FD83B9" w:rsidR="007A67CF" w:rsidRPr="00B50435" w:rsidRDefault="007A67CF" w:rsidP="0029160C">
      <w:pPr>
        <w:tabs>
          <w:tab w:val="left" w:pos="1056"/>
        </w:tabs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>Encontrar tod</w:t>
      </w:r>
      <w:r w:rsidR="00F963FC" w:rsidRPr="00B50435">
        <w:rPr>
          <w:rFonts w:ascii="Times New Roman" w:hAnsi="Times New Roman" w:cs="Times New Roman"/>
          <w:color w:val="auto"/>
          <w:sz w:val="24"/>
          <w:szCs w:val="24"/>
        </w:rPr>
        <w:t>a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s </w:t>
      </w:r>
      <w:bookmarkStart w:id="0" w:name="_Hlk71364579"/>
      <w:r w:rsidRPr="00B50435">
        <w:rPr>
          <w:rFonts w:ascii="Times New Roman" w:hAnsi="Times New Roman" w:cs="Times New Roman"/>
          <w:color w:val="auto"/>
          <w:sz w:val="24"/>
          <w:szCs w:val="24"/>
        </w:rPr>
        <w:t>l</w:t>
      </w:r>
      <w:r w:rsidR="00F963FC" w:rsidRPr="00B50435">
        <w:rPr>
          <w:rFonts w:ascii="Times New Roman" w:hAnsi="Times New Roman" w:cs="Times New Roman"/>
          <w:color w:val="auto"/>
          <w:sz w:val="24"/>
          <w:szCs w:val="24"/>
        </w:rPr>
        <w:t>a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s </w:t>
      </w:r>
      <w:r w:rsidR="00F963FC"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rutas </w:t>
      </w:r>
      <w:r w:rsidRPr="00B50435">
        <w:rPr>
          <w:rFonts w:ascii="Times New Roman" w:hAnsi="Times New Roman" w:cs="Times New Roman"/>
          <w:color w:val="auto"/>
          <w:sz w:val="24"/>
          <w:szCs w:val="24"/>
        </w:rPr>
        <w:t xml:space="preserve">posibles en un determinado conjunto </w:t>
      </w:r>
      <w:r w:rsidR="00014E71" w:rsidRPr="00B50435">
        <w:rPr>
          <w:rFonts w:ascii="Times New Roman" w:hAnsi="Times New Roman" w:cs="Times New Roman"/>
          <w:color w:val="auto"/>
          <w:sz w:val="24"/>
          <w:szCs w:val="24"/>
        </w:rPr>
        <w:t>de localizaciones en el Perú</w:t>
      </w:r>
      <w:bookmarkEnd w:id="0"/>
      <w:r w:rsidR="00014E71" w:rsidRPr="00B50435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0B3064F" w14:textId="77777777" w:rsidR="000F3B68" w:rsidRPr="00B50435" w:rsidRDefault="000F3B68" w:rsidP="0029160C">
      <w:pPr>
        <w:tabs>
          <w:tab w:val="left" w:pos="1056"/>
        </w:tabs>
        <w:rPr>
          <w:rFonts w:ascii="Times New Roman" w:hAnsi="Times New Roman" w:cs="Times New Roman"/>
          <w:color w:val="auto"/>
          <w:sz w:val="24"/>
          <w:szCs w:val="24"/>
        </w:rPr>
      </w:pPr>
    </w:p>
    <w:p w14:paraId="29AC1DF7" w14:textId="2C8B3700" w:rsidR="00024E0C" w:rsidRPr="00B50435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</w:t>
      </w:r>
      <w:r w:rsidR="00024E0C"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olución:</w:t>
      </w:r>
    </w:p>
    <w:p w14:paraId="70844CD9" w14:textId="6DF52A9C" w:rsidR="00024E0C" w:rsidRPr="00B50435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https://colab.research.google.com/drive/1dsjxj7PH1Za_TFZXke0vcfO00LtMTGbY?usp=sharing</w:t>
      </w:r>
    </w:p>
    <w:p w14:paraId="139CB1BE" w14:textId="69958AA5" w:rsidR="009D5505" w:rsidRPr="00B50435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Consideración:</w:t>
      </w:r>
    </w:p>
    <w:p w14:paraId="28F4D3D4" w14:textId="2D4340B9" w:rsidR="009D5505" w:rsidRPr="00B50435" w:rsidRDefault="009D5505" w:rsidP="0029160C">
      <w:pPr>
        <w:tabs>
          <w:tab w:val="left" w:pos="1056"/>
        </w:tabs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color w:val="auto"/>
          <w:sz w:val="24"/>
          <w:szCs w:val="24"/>
        </w:rPr>
        <w:t>En caso se halla trabajado con una cantidad de lugares por recorrer mayor a 7, el programa se demorará demasiado en dar una solución, debido a que esta cantidad sobrepasaría los 5040 caminos posibles por recorrer para devolver una solución posible.</w:t>
      </w:r>
    </w:p>
    <w:p w14:paraId="77F84024" w14:textId="0FE8B478" w:rsidR="009D5505" w:rsidRPr="00B50435" w:rsidRDefault="009D5505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noProof/>
          <w:color w:val="auto"/>
        </w:rPr>
        <w:drawing>
          <wp:inline distT="0" distB="0" distL="0" distR="0" wp14:anchorId="6D6023B3" wp14:editId="660F073D">
            <wp:extent cx="6309360" cy="293941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AB5E" w14:textId="0DED4D8E" w:rsidR="00024E0C" w:rsidRPr="00B50435" w:rsidRDefault="00024E0C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Análisis de complejidad:</w:t>
      </w:r>
    </w:p>
    <w:p w14:paraId="5C06AB54" w14:textId="79E4B7DB" w:rsidR="00024E0C" w:rsidRPr="00B50435" w:rsidRDefault="00D556DA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566E3F46" wp14:editId="3E151E65">
            <wp:extent cx="6309360" cy="24396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4500" w14:textId="6466A6C7" w:rsidR="00113A01" w:rsidRPr="00B50435" w:rsidRDefault="00F963FC" w:rsidP="0029160C">
      <w:pPr>
        <w:tabs>
          <w:tab w:val="left" w:pos="1056"/>
        </w:tabs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b/>
          <w:bCs/>
          <w:color w:val="auto"/>
          <w:sz w:val="24"/>
          <w:szCs w:val="24"/>
        </w:rPr>
        <w:t>Conclusión</w:t>
      </w:r>
    </w:p>
    <w:p w14:paraId="578C3314" w14:textId="625D8FF5" w:rsidR="00CB6573" w:rsidRPr="00B50435" w:rsidRDefault="00F963FC" w:rsidP="0029160C">
      <w:pPr>
        <w:tabs>
          <w:tab w:val="left" w:pos="1056"/>
        </w:tabs>
        <w:rPr>
          <w:rFonts w:ascii="Times New Roman" w:hAnsi="Times New Roman" w:cs="Times New Roman"/>
          <w:color w:val="auto"/>
          <w:sz w:val="24"/>
          <w:szCs w:val="24"/>
        </w:rPr>
      </w:pPr>
      <w:r w:rsidRPr="00B50435">
        <w:rPr>
          <w:rFonts w:ascii="Times New Roman" w:hAnsi="Times New Roman" w:cs="Times New Roman"/>
          <w:color w:val="auto"/>
          <w:sz w:val="24"/>
          <w:szCs w:val="24"/>
        </w:rPr>
        <w:lastRenderedPageBreak/>
        <w:t>En síntesis, se logró cubrir todos los objetivos del trabajo parcial. Modificando el algoritmo de Dijkstra se obtuvieron todas las rutas posibles y la ruta más corta de un determinado conjunto de localizaciones en el Perú.</w:t>
      </w:r>
    </w:p>
    <w:p w14:paraId="192C76D6" w14:textId="77777777" w:rsidR="00113A01" w:rsidRPr="00B50435" w:rsidRDefault="00113A01" w:rsidP="00113A01">
      <w:pPr>
        <w:rPr>
          <w:rFonts w:ascii="Times New Roman" w:hAnsi="Times New Roman" w:cs="Times New Roman"/>
          <w:color w:val="auto"/>
          <w:sz w:val="24"/>
          <w:szCs w:val="24"/>
          <w:lang w:val="es-ES"/>
        </w:rPr>
      </w:pPr>
    </w:p>
    <w:sectPr w:rsidR="00113A01" w:rsidRPr="00B50435" w:rsidSect="004B7E44">
      <w:headerReference w:type="default" r:id="rId11"/>
      <w:footerReference w:type="default" r:id="rId12"/>
      <w:footerReference w:type="first" r:id="rId13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6B8C3" w14:textId="77777777" w:rsidR="00B4694F" w:rsidRDefault="00B4694F" w:rsidP="004B7E44">
      <w:r>
        <w:separator/>
      </w:r>
    </w:p>
  </w:endnote>
  <w:endnote w:type="continuationSeparator" w:id="0">
    <w:p w14:paraId="27AADB64" w14:textId="77777777" w:rsidR="00B4694F" w:rsidRDefault="00B4694F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Zizou Slab Light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Solano Gothic MVB  Light">
    <w:altName w:val="Calibri"/>
    <w:panose1 w:val="00000000000000000000"/>
    <w:charset w:val="4D"/>
    <w:family w:val="auto"/>
    <w:notTrueType/>
    <w:pitch w:val="variable"/>
    <w:sig w:usb0="800000AF" w:usb1="5000205B" w:usb2="00000000" w:usb3="00000000" w:csb0="00000009" w:csb1="00000000"/>
  </w:font>
  <w:font w:name="Zizou Slab Medium">
    <w:altName w:val="Calibri"/>
    <w:panose1 w:val="00000000000000000000"/>
    <w:charset w:val="4D"/>
    <w:family w:val="auto"/>
    <w:notTrueType/>
    <w:pitch w:val="variable"/>
    <w:sig w:usb0="00000007" w:usb1="00000000" w:usb2="00000000" w:usb3="00000000" w:csb0="00000093" w:csb1="00000000"/>
  </w:font>
  <w:font w:name="Zizou Slab">
    <w:altName w:val="Calibri"/>
    <w:panose1 w:val="00000000000000000000"/>
    <w:charset w:val="4D"/>
    <w:family w:val="auto"/>
    <w:notTrueType/>
    <w:pitch w:val="variable"/>
    <w:sig w:usb0="00000001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2469E2" w14:paraId="0BE90B73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27C356E3" w14:textId="7FB23423" w:rsidR="002469E2" w:rsidRDefault="002469E2" w:rsidP="004456E7">
          <w:pPr>
            <w:pStyle w:val="Piedepgina"/>
            <w:jc w:val="left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104AB9" w14:textId="77777777" w:rsidR="002469E2" w:rsidRDefault="002469E2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56E84" w14:textId="77777777" w:rsidR="00B4694F" w:rsidRDefault="00B4694F" w:rsidP="004B7E44">
      <w:r>
        <w:separator/>
      </w:r>
    </w:p>
  </w:footnote>
  <w:footnote w:type="continuationSeparator" w:id="0">
    <w:p w14:paraId="139E4F5E" w14:textId="77777777" w:rsidR="00B4694F" w:rsidRDefault="00B4694F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2469E2" w14:paraId="0A2D9117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835FCBC" w14:textId="77777777" w:rsidR="002469E2" w:rsidRDefault="002469E2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7E17BA44" wp14:editId="6F51C168">
                    <wp:extent cx="1352282" cy="592428"/>
                    <wp:effectExtent l="0" t="0" r="0" b="50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CAB58AF" w14:textId="77777777" w:rsidR="002469E2" w:rsidRPr="004B7E44" w:rsidRDefault="002469E2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E17BA44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" fillcolor="red" stroked="f" strokeweight="2pt">
                    <v:textbox>
                      <w:txbxContent>
                        <w:p w14:paraId="7CAB58AF" w14:textId="77777777" w:rsidR="002469E2" w:rsidRPr="004B7E44" w:rsidRDefault="002469E2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3A86"/>
    <w:multiLevelType w:val="hybridMultilevel"/>
    <w:tmpl w:val="D31E9F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B4A"/>
    <w:multiLevelType w:val="multilevel"/>
    <w:tmpl w:val="2D46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820B6"/>
    <w:multiLevelType w:val="hybridMultilevel"/>
    <w:tmpl w:val="20E8D4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B4FD4"/>
    <w:multiLevelType w:val="hybridMultilevel"/>
    <w:tmpl w:val="563252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D3C0E"/>
    <w:multiLevelType w:val="hybridMultilevel"/>
    <w:tmpl w:val="3300ED8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86FED"/>
    <w:multiLevelType w:val="multilevel"/>
    <w:tmpl w:val="2D8A5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CB52B5"/>
    <w:multiLevelType w:val="hybridMultilevel"/>
    <w:tmpl w:val="6F686F8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C71F87"/>
    <w:multiLevelType w:val="multilevel"/>
    <w:tmpl w:val="915AA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E2"/>
    <w:rsid w:val="00014E71"/>
    <w:rsid w:val="00024E0C"/>
    <w:rsid w:val="0003583A"/>
    <w:rsid w:val="00036318"/>
    <w:rsid w:val="00043B50"/>
    <w:rsid w:val="0009468A"/>
    <w:rsid w:val="000C5D87"/>
    <w:rsid w:val="000F3B68"/>
    <w:rsid w:val="00103885"/>
    <w:rsid w:val="00113A01"/>
    <w:rsid w:val="00124386"/>
    <w:rsid w:val="00156C1E"/>
    <w:rsid w:val="0016078D"/>
    <w:rsid w:val="001721DB"/>
    <w:rsid w:val="001746E3"/>
    <w:rsid w:val="001C77FD"/>
    <w:rsid w:val="001D6EFB"/>
    <w:rsid w:val="001F3733"/>
    <w:rsid w:val="002469E2"/>
    <w:rsid w:val="00254315"/>
    <w:rsid w:val="0029160C"/>
    <w:rsid w:val="00293B83"/>
    <w:rsid w:val="002A3476"/>
    <w:rsid w:val="002C5907"/>
    <w:rsid w:val="002D3E56"/>
    <w:rsid w:val="0031143D"/>
    <w:rsid w:val="003369C2"/>
    <w:rsid w:val="003B5B1C"/>
    <w:rsid w:val="004456E7"/>
    <w:rsid w:val="00453E8C"/>
    <w:rsid w:val="00481712"/>
    <w:rsid w:val="004B7E44"/>
    <w:rsid w:val="004C0DC5"/>
    <w:rsid w:val="004C62D8"/>
    <w:rsid w:val="004D5252"/>
    <w:rsid w:val="004F1C4A"/>
    <w:rsid w:val="004F2B86"/>
    <w:rsid w:val="0051581B"/>
    <w:rsid w:val="00520755"/>
    <w:rsid w:val="005301D9"/>
    <w:rsid w:val="00540A24"/>
    <w:rsid w:val="005A718F"/>
    <w:rsid w:val="0063163F"/>
    <w:rsid w:val="006674AF"/>
    <w:rsid w:val="0067399E"/>
    <w:rsid w:val="006764E8"/>
    <w:rsid w:val="006A0234"/>
    <w:rsid w:val="006A3CE7"/>
    <w:rsid w:val="006B51AF"/>
    <w:rsid w:val="006C56FB"/>
    <w:rsid w:val="006D4CF7"/>
    <w:rsid w:val="007001C5"/>
    <w:rsid w:val="007516CF"/>
    <w:rsid w:val="007642A8"/>
    <w:rsid w:val="00771CC3"/>
    <w:rsid w:val="00791E52"/>
    <w:rsid w:val="007A67CF"/>
    <w:rsid w:val="007D4A03"/>
    <w:rsid w:val="007F75ED"/>
    <w:rsid w:val="0080542E"/>
    <w:rsid w:val="00842EEA"/>
    <w:rsid w:val="008B33BC"/>
    <w:rsid w:val="008C4765"/>
    <w:rsid w:val="009120E9"/>
    <w:rsid w:val="00941449"/>
    <w:rsid w:val="00945900"/>
    <w:rsid w:val="00962943"/>
    <w:rsid w:val="009C396C"/>
    <w:rsid w:val="009D5505"/>
    <w:rsid w:val="009E6160"/>
    <w:rsid w:val="00A0085E"/>
    <w:rsid w:val="00A32B26"/>
    <w:rsid w:val="00A74AE9"/>
    <w:rsid w:val="00A87B5C"/>
    <w:rsid w:val="00AA71E2"/>
    <w:rsid w:val="00AC673D"/>
    <w:rsid w:val="00B4694F"/>
    <w:rsid w:val="00B50435"/>
    <w:rsid w:val="00B572B4"/>
    <w:rsid w:val="00B732F8"/>
    <w:rsid w:val="00B8732C"/>
    <w:rsid w:val="00BA7419"/>
    <w:rsid w:val="00BD6FDE"/>
    <w:rsid w:val="00BF71E8"/>
    <w:rsid w:val="00C82CB9"/>
    <w:rsid w:val="00C84747"/>
    <w:rsid w:val="00CA6D71"/>
    <w:rsid w:val="00CB6573"/>
    <w:rsid w:val="00D03906"/>
    <w:rsid w:val="00D25A3B"/>
    <w:rsid w:val="00D31BBA"/>
    <w:rsid w:val="00D42D0F"/>
    <w:rsid w:val="00D52776"/>
    <w:rsid w:val="00D556DA"/>
    <w:rsid w:val="00D76806"/>
    <w:rsid w:val="00DB26A7"/>
    <w:rsid w:val="00DC7FFB"/>
    <w:rsid w:val="00E21281"/>
    <w:rsid w:val="00E74CA4"/>
    <w:rsid w:val="00E76CAD"/>
    <w:rsid w:val="00E94B5F"/>
    <w:rsid w:val="00EF17C9"/>
    <w:rsid w:val="00F958A5"/>
    <w:rsid w:val="00F963FC"/>
    <w:rsid w:val="00FC2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42AE71"/>
  <w15:chartTrackingRefBased/>
  <w15:docId w15:val="{C969E18F-7986-4563-9F4C-6C105857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A01"/>
    <w:pPr>
      <w:spacing w:after="240"/>
    </w:pPr>
    <w:rPr>
      <w:rFonts w:ascii="Zizou Slab Light" w:eastAsiaTheme="minorEastAsia" w:hAnsi="Zizou Slab Light"/>
      <w:color w:val="FFFFFF" w:themeColor="background1"/>
      <w:sz w:val="28"/>
      <w:szCs w:val="22"/>
      <w:lang w:val="es-PE"/>
    </w:rPr>
  </w:style>
  <w:style w:type="paragraph" w:styleId="Ttulo1">
    <w:name w:val="heading 1"/>
    <w:basedOn w:val="Normal"/>
    <w:link w:val="Ttulo1Car"/>
    <w:uiPriority w:val="2"/>
    <w:qFormat/>
    <w:rsid w:val="001F3733"/>
    <w:pPr>
      <w:keepNext/>
      <w:outlineLvl w:val="0"/>
    </w:pPr>
    <w:rPr>
      <w:rFonts w:ascii="Solano Gothic MVB  Light" w:eastAsia="Times New Roman" w:hAnsi="Solano Gothic MVB  Light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103885"/>
    <w:pPr>
      <w:keepNext/>
      <w:spacing w:line="240" w:lineRule="auto"/>
      <w:outlineLvl w:val="1"/>
    </w:pPr>
    <w:rPr>
      <w:rFonts w:ascii="Solano Gothic MVB  Light" w:eastAsia="Times New Roman" w:hAnsi="Solano Gothic MVB  Light" w:cs="Times New Roman"/>
      <w:b/>
      <w:caps/>
      <w:color w:val="FF0000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F1C4A"/>
    <w:pPr>
      <w:spacing w:line="240" w:lineRule="auto"/>
      <w:outlineLvl w:val="2"/>
    </w:pPr>
    <w:rPr>
      <w:rFonts w:ascii="Zizou Slab Medium" w:eastAsia="Times New Roman" w:hAnsi="Zizou Slab Medium" w:cs="Times New Roman"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F1C4A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olor w:val="161718" w:themeColor="text1"/>
      <w:spacing w:val="20"/>
      <w:kern w:val="28"/>
      <w:sz w:val="36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103885"/>
    <w:pPr>
      <w:keepNext/>
      <w:keepLines/>
      <w:spacing w:line="240" w:lineRule="atLeast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1F3733"/>
    <w:rPr>
      <w:rFonts w:ascii="Solano Gothic MVB  Light" w:eastAsia="Times New Roman" w:hAnsi="Solano Gothic MVB  Light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53E8C"/>
    <w:pPr>
      <w:spacing w:line="240" w:lineRule="auto"/>
      <w:contextualSpacing/>
    </w:pPr>
    <w:rPr>
      <w:rFonts w:ascii="Solano Gothic MVB  Light" w:eastAsia="Times New Roman" w:hAnsi="Solano Gothic MVB  Light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53E8C"/>
    <w:rPr>
      <w:rFonts w:ascii="Solano Gothic MVB  Light" w:eastAsia="Times New Roman" w:hAnsi="Solano Gothic MVB  Light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53E8C"/>
    <w:pPr>
      <w:contextualSpacing/>
    </w:pPr>
    <w:rPr>
      <w:rFonts w:ascii="Solano Gothic MVB  Light" w:eastAsia="Times New Roman" w:hAnsi="Solano Gothic MVB  Light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53E8C"/>
    <w:rPr>
      <w:rFonts w:ascii="Solano Gothic MVB  Light" w:eastAsia="Times New Roman" w:hAnsi="Solano Gothic MVB  Light" w:cs="Times New Roman"/>
      <w:b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103885"/>
    <w:rPr>
      <w:rFonts w:ascii="Solano Gothic MVB  Light" w:eastAsia="Times New Roman" w:hAnsi="Solano Gothic MVB  Light" w:cs="Times New Roman"/>
      <w:b/>
      <w:caps/>
      <w:color w:val="FF0000"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F1C4A"/>
    <w:rPr>
      <w:rFonts w:ascii="Zizou Slab Medium" w:eastAsia="Times New Roman" w:hAnsi="Zizou Slab Medium" w:cs="Times New Roman"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F1C4A"/>
    <w:rPr>
      <w:rFonts w:ascii="Zizou Slab Light" w:eastAsia="Times New Roman" w:hAnsi="Zizou Slab Light" w:cs="Times New Roman"/>
      <w:b/>
      <w:color w:val="161718" w:themeColor="text1"/>
      <w:spacing w:val="20"/>
      <w:kern w:val="28"/>
      <w:sz w:val="36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103885"/>
    <w:pPr>
      <w:spacing w:before="20"/>
      <w:jc w:val="center"/>
    </w:pPr>
    <w:rPr>
      <w:rFonts w:ascii="Solano Gothic MVB  Light" w:eastAsia="Times New Roman" w:hAnsi="Solano Gothic MVB  Light" w:cs="Times New Roman"/>
      <w:caps/>
      <w:sz w:val="60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103885"/>
    <w:rPr>
      <w:rFonts w:ascii="Zizou Slab Light" w:eastAsia="Times New Roman" w:hAnsi="Zizou Slab Light" w:cs="Times New Roman"/>
      <w:color w:val="FFFFFF" w:themeColor="background1"/>
      <w:spacing w:val="-4"/>
      <w:kern w:val="28"/>
      <w:sz w:val="28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C56FB"/>
    <w:pPr>
      <w:keepLines/>
      <w:spacing w:before="480" w:after="0"/>
      <w:outlineLvl w:val="9"/>
    </w:pPr>
    <w:rPr>
      <w:rFonts w:eastAsiaTheme="majorEastAsia" w:cstheme="majorBidi"/>
      <w:bCs/>
      <w:color w:val="FF0000"/>
      <w:sz w:val="56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156C1E"/>
    <w:pPr>
      <w:spacing w:before="120" w:after="0"/>
    </w:pPr>
    <w:rPr>
      <w:rFonts w:cstheme="minorHAnsi"/>
      <w:bCs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156C1E"/>
    <w:pPr>
      <w:spacing w:before="120" w:after="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156C1E"/>
    <w:pPr>
      <w:spacing w:after="0"/>
      <w:ind w:left="56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6D4CF7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6D4CF7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6D4CF7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6D4CF7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6D4CF7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6D4CF7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D4CF7"/>
    <w:rPr>
      <w:color w:val="93C842" w:themeColor="hyperlink"/>
      <w:u w:val="single"/>
    </w:rPr>
  </w:style>
  <w:style w:type="paragraph" w:customStyle="1" w:styleId="CompanyName">
    <w:name w:val="Company Name"/>
    <w:basedOn w:val="Normal"/>
    <w:qFormat/>
    <w:rsid w:val="00156C1E"/>
    <w:pPr>
      <w:framePr w:hSpace="180" w:wrap="around" w:vAnchor="text" w:hAnchor="page" w:x="993" w:y="3207"/>
    </w:pPr>
    <w:rPr>
      <w:noProof/>
      <w:sz w:val="56"/>
    </w:rPr>
  </w:style>
  <w:style w:type="paragraph" w:styleId="NormalWeb">
    <w:name w:val="Normal (Web)"/>
    <w:basedOn w:val="Normal"/>
    <w:uiPriority w:val="99"/>
    <w:semiHidden/>
    <w:unhideWhenUsed/>
    <w:rsid w:val="00FC2A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unhideWhenUsed/>
    <w:qFormat/>
    <w:rsid w:val="00291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\Desktop\UPC\2020-01\Analisi%20y%20requerimientos\Trabajo\UPCCapstoneProjectReportTemplate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5ABD4B-A7C2-4CD4-B7B9-55B99CC40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UPCCapstoneProjectReportTemplate</Template>
  <TotalTime>129</TotalTime>
  <Pages>4</Pages>
  <Words>417</Words>
  <Characters>2299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piero palomino calderon</dc:creator>
  <cp:keywords/>
  <dc:description/>
  <cp:lastModifiedBy>Christian Espiritu Cueva</cp:lastModifiedBy>
  <cp:revision>16</cp:revision>
  <dcterms:created xsi:type="dcterms:W3CDTF">2021-05-08T15:01:00Z</dcterms:created>
  <dcterms:modified xsi:type="dcterms:W3CDTF">2021-05-08T17:53:00Z</dcterms:modified>
</cp:coreProperties>
</file>